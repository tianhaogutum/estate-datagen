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E0840" w14:textId="77777777" w:rsidR="00CF33A3" w:rsidRPr="00CF33A3" w:rsidRDefault="00CF33A3" w:rsidP="00ED308F">
      <w:pPr>
        <w:jc w:val="center"/>
        <w:rPr>
          <w:rFonts w:ascii="Arial" w:hAnsi="Arial" w:cs="Arial"/>
          <w:b/>
          <w:bCs/>
          <w:color w:val="000000"/>
          <w:sz w:val="20"/>
          <w:szCs w:val="20"/>
        </w:rPr>
      </w:pPr>
      <w:r w:rsidRPr="00CF33A3">
        <w:rPr>
          <w:rFonts w:ascii="Arial" w:hAnsi="Arial" w:cs="Arial"/>
          <w:b/>
          <w:bCs/>
          <w:color w:val="000000"/>
          <w:sz w:val="20"/>
          <w:szCs w:val="20"/>
        </w:rPr>
        <w:t>Wartungsvertrag</w:t>
      </w:r>
    </w:p>
    <w:p w14:paraId="162F52DF" w14:textId="77777777" w:rsidR="00CF33A3" w:rsidRPr="00CF33A3" w:rsidRDefault="00CF33A3" w:rsidP="00CF33A3">
      <w:pPr>
        <w:jc w:val="center"/>
        <w:rPr>
          <w:rFonts w:ascii="Arial" w:hAnsi="Arial" w:cs="Arial"/>
          <w:sz w:val="20"/>
          <w:szCs w:val="20"/>
        </w:rPr>
      </w:pPr>
    </w:p>
    <w:p w14:paraId="308B03C3" w14:textId="77777777" w:rsidR="00CF33A3" w:rsidRPr="00CF33A3" w:rsidRDefault="00CF33A3" w:rsidP="00CF33A3">
      <w:pPr>
        <w:jc w:val="center"/>
        <w:rPr>
          <w:rFonts w:ascii="Arial" w:hAnsi="Arial" w:cs="Arial"/>
          <w:sz w:val="20"/>
          <w:szCs w:val="20"/>
        </w:rPr>
      </w:pPr>
      <w:r w:rsidRPr="00CF33A3">
        <w:rPr>
          <w:rFonts w:ascii="Arial" w:hAnsi="Arial" w:cs="Arial"/>
          <w:color w:val="000000"/>
          <w:sz w:val="20"/>
          <w:szCs w:val="20"/>
        </w:rPr>
        <w:t>über d</w:t>
      </w:r>
      <w:r w:rsidRPr="00CF33A3">
        <w:rPr>
          <w:rFonts w:ascii="Arial" w:hAnsi="Arial" w:cs="Arial"/>
          <w:sz w:val="20"/>
          <w:szCs w:val="20"/>
        </w:rPr>
        <w:t>ie Prüfung und Wartung</w:t>
      </w:r>
      <w:r w:rsidRPr="00CF33A3">
        <w:rPr>
          <w:rFonts w:ascii="Arial" w:hAnsi="Arial" w:cs="Arial"/>
          <w:color w:val="000000"/>
          <w:sz w:val="20"/>
          <w:szCs w:val="20"/>
        </w:rPr>
        <w:t xml:space="preserve"> </w:t>
      </w:r>
      <w:r w:rsidRPr="00CF33A3">
        <w:rPr>
          <w:rFonts w:ascii="Arial" w:hAnsi="Arial" w:cs="Arial"/>
          <w:sz w:val="20"/>
          <w:szCs w:val="20"/>
        </w:rPr>
        <w:t>von Rauchwarnmeldern zwischen</w:t>
      </w:r>
    </w:p>
    <w:p w14:paraId="601C2601" w14:textId="77777777" w:rsidR="00CF33A3" w:rsidRPr="00CF33A3" w:rsidRDefault="00CF33A3">
      <w:pPr>
        <w:rPr>
          <w:rFonts w:ascii="Arial" w:hAnsi="Arial" w:cs="Arial"/>
          <w:sz w:val="20"/>
          <w:szCs w:val="20"/>
        </w:rPr>
      </w:pPr>
    </w:p>
    <w:p w14:paraId="32EAF039" w14:textId="77777777" w:rsidR="00CF33A3" w:rsidRPr="00CF33A3" w:rsidRDefault="00CF33A3" w:rsidP="00CF33A3">
      <w:pPr>
        <w:tabs>
          <w:tab w:val="left" w:pos="1701"/>
        </w:tabs>
        <w:rPr>
          <w:rFonts w:ascii="Arial" w:hAnsi="Arial" w:cs="Arial"/>
          <w:sz w:val="20"/>
          <w:szCs w:val="20"/>
        </w:rPr>
      </w:pPr>
      <w:r w:rsidRPr="00CF33A3">
        <w:rPr>
          <w:rFonts w:ascii="Arial" w:hAnsi="Arial" w:cs="Arial"/>
          <w:b/>
          <w:bCs/>
          <w:color w:val="000000"/>
          <w:sz w:val="20"/>
          <w:szCs w:val="20"/>
        </w:rPr>
        <w:t>Auftragnehmer</w:t>
      </w:r>
      <w:r w:rsidRPr="00CF33A3">
        <w:rPr>
          <w:rFonts w:ascii="Arial" w:hAnsi="Arial" w:cs="Arial"/>
          <w:b/>
          <w:bCs/>
          <w:sz w:val="20"/>
          <w:szCs w:val="20"/>
        </w:rPr>
        <w:t>:</w:t>
      </w:r>
      <w:r>
        <w:rPr>
          <w:rFonts w:ascii="Arial" w:hAnsi="Arial" w:cs="Arial"/>
          <w:b/>
          <w:bCs/>
          <w:sz w:val="20"/>
          <w:szCs w:val="20"/>
        </w:rPr>
        <w:tab/>
      </w:r>
      <w:r w:rsidR="00A96639">
        <w:rPr>
          <w:rFonts w:ascii="Arial" w:hAnsi="Arial" w:cs="Arial"/>
          <w:sz w:val="20"/>
          <w:szCs w:val="20"/>
        </w:rPr>
        <w:t xml:space="preserve">Rauchmelder GmbH, </w:t>
      </w:r>
      <w:proofErr w:type="spellStart"/>
      <w:r w:rsidR="00A96639">
        <w:rPr>
          <w:rFonts w:ascii="Arial" w:hAnsi="Arial" w:cs="Arial"/>
          <w:sz w:val="20"/>
          <w:szCs w:val="20"/>
        </w:rPr>
        <w:t>Wörnerstraße</w:t>
      </w:r>
      <w:proofErr w:type="spellEnd"/>
      <w:r w:rsidR="00A96639">
        <w:rPr>
          <w:rFonts w:ascii="Arial" w:hAnsi="Arial" w:cs="Arial"/>
          <w:sz w:val="20"/>
          <w:szCs w:val="20"/>
        </w:rPr>
        <w:t xml:space="preserve"> 13, 80636 München</w:t>
      </w:r>
    </w:p>
    <w:p w14:paraId="7A0E77D8" w14:textId="77777777" w:rsidR="00CF33A3" w:rsidRDefault="00CF33A3" w:rsidP="00CF33A3">
      <w:pPr>
        <w:tabs>
          <w:tab w:val="left" w:pos="1701"/>
        </w:tabs>
        <w:rPr>
          <w:rFonts w:ascii="Arial" w:hAnsi="Arial" w:cs="Arial"/>
          <w:sz w:val="20"/>
          <w:szCs w:val="20"/>
        </w:rPr>
      </w:pPr>
      <w:r>
        <w:rPr>
          <w:rFonts w:ascii="Arial" w:hAnsi="Arial" w:cs="Arial"/>
          <w:sz w:val="20"/>
          <w:szCs w:val="20"/>
        </w:rPr>
        <w:tab/>
      </w:r>
    </w:p>
    <w:p w14:paraId="1818A211" w14:textId="77777777" w:rsidR="00CF33A3" w:rsidRDefault="00CF33A3" w:rsidP="00CF33A3">
      <w:pPr>
        <w:tabs>
          <w:tab w:val="left" w:pos="1701"/>
        </w:tabs>
        <w:rPr>
          <w:rFonts w:ascii="Arial" w:hAnsi="Arial" w:cs="Arial"/>
          <w:sz w:val="20"/>
          <w:szCs w:val="20"/>
        </w:rPr>
      </w:pPr>
      <w:r>
        <w:rPr>
          <w:rFonts w:ascii="Arial" w:hAnsi="Arial" w:cs="Arial"/>
          <w:sz w:val="20"/>
          <w:szCs w:val="20"/>
        </w:rPr>
        <w:tab/>
      </w:r>
    </w:p>
    <w:p w14:paraId="040E1EC0" w14:textId="77777777" w:rsidR="00CF33A3" w:rsidRDefault="00CF33A3" w:rsidP="00CF33A3">
      <w:pPr>
        <w:tabs>
          <w:tab w:val="left" w:pos="1701"/>
        </w:tabs>
        <w:rPr>
          <w:rFonts w:ascii="Arial" w:hAnsi="Arial" w:cs="Arial"/>
          <w:sz w:val="20"/>
          <w:szCs w:val="20"/>
        </w:rPr>
      </w:pPr>
      <w:r>
        <w:rPr>
          <w:rFonts w:ascii="Arial" w:hAnsi="Arial" w:cs="Arial"/>
          <w:sz w:val="20"/>
          <w:szCs w:val="20"/>
        </w:rPr>
        <w:tab/>
      </w:r>
    </w:p>
    <w:p w14:paraId="2CBE648C" w14:textId="77777777" w:rsidR="00CF33A3" w:rsidRDefault="00CF33A3" w:rsidP="00CF33A3">
      <w:pPr>
        <w:tabs>
          <w:tab w:val="left" w:pos="1701"/>
        </w:tabs>
        <w:rPr>
          <w:rFonts w:ascii="Arial" w:hAnsi="Arial" w:cs="Arial"/>
          <w:sz w:val="20"/>
          <w:szCs w:val="20"/>
        </w:rPr>
      </w:pPr>
    </w:p>
    <w:p w14:paraId="1F241C90" w14:textId="77777777" w:rsidR="00CF33A3" w:rsidRPr="00CF33A3" w:rsidRDefault="00CF33A3" w:rsidP="00CF33A3">
      <w:pPr>
        <w:tabs>
          <w:tab w:val="left" w:pos="1701"/>
        </w:tabs>
        <w:rPr>
          <w:rFonts w:ascii="Arial" w:hAnsi="Arial" w:cs="Arial"/>
          <w:sz w:val="20"/>
          <w:szCs w:val="20"/>
        </w:rPr>
      </w:pPr>
    </w:p>
    <w:p w14:paraId="476881A6" w14:textId="77777777" w:rsidR="00CF33A3" w:rsidRPr="00CF33A3" w:rsidRDefault="00CF33A3" w:rsidP="00CF33A3">
      <w:pPr>
        <w:tabs>
          <w:tab w:val="left" w:pos="1701"/>
        </w:tabs>
        <w:rPr>
          <w:rFonts w:ascii="Arial" w:hAnsi="Arial" w:cs="Arial"/>
          <w:sz w:val="20"/>
          <w:szCs w:val="20"/>
        </w:rPr>
      </w:pPr>
      <w:r w:rsidRPr="00CF33A3">
        <w:rPr>
          <w:rFonts w:ascii="Arial" w:hAnsi="Arial" w:cs="Arial"/>
          <w:sz w:val="20"/>
          <w:szCs w:val="20"/>
        </w:rPr>
        <w:t>und</w:t>
      </w:r>
    </w:p>
    <w:p w14:paraId="0F42A622" w14:textId="77777777" w:rsidR="00CF33A3" w:rsidRDefault="00CF33A3" w:rsidP="00CF33A3">
      <w:pPr>
        <w:tabs>
          <w:tab w:val="left" w:pos="1701"/>
        </w:tabs>
        <w:rPr>
          <w:rFonts w:ascii="Arial" w:hAnsi="Arial" w:cs="Arial"/>
          <w:sz w:val="20"/>
          <w:szCs w:val="20"/>
        </w:rPr>
      </w:pPr>
    </w:p>
    <w:p w14:paraId="0AEC1E40" w14:textId="77777777" w:rsidR="00CF33A3" w:rsidRPr="00CF33A3" w:rsidRDefault="00CF33A3" w:rsidP="00CF33A3">
      <w:pPr>
        <w:tabs>
          <w:tab w:val="left" w:pos="1701"/>
        </w:tabs>
        <w:rPr>
          <w:rFonts w:ascii="Arial" w:hAnsi="Arial" w:cs="Arial"/>
          <w:sz w:val="20"/>
          <w:szCs w:val="20"/>
        </w:rPr>
      </w:pPr>
    </w:p>
    <w:p w14:paraId="1F51440F" w14:textId="77777777" w:rsidR="00CF33A3" w:rsidRDefault="00CF33A3" w:rsidP="00CF33A3">
      <w:pPr>
        <w:tabs>
          <w:tab w:val="left" w:pos="1701"/>
        </w:tabs>
        <w:rPr>
          <w:rFonts w:ascii="Arial" w:hAnsi="Arial" w:cs="Arial"/>
          <w:b/>
          <w:bCs/>
          <w:color w:val="000000"/>
          <w:sz w:val="20"/>
          <w:szCs w:val="20"/>
        </w:rPr>
      </w:pPr>
      <w:r>
        <w:rPr>
          <w:rFonts w:ascii="Arial" w:hAnsi="Arial" w:cs="Arial"/>
          <w:b/>
          <w:bCs/>
          <w:color w:val="000000"/>
          <w:sz w:val="20"/>
          <w:szCs w:val="20"/>
        </w:rPr>
        <w:t xml:space="preserve">Auftraggeber: </w:t>
      </w:r>
      <w:r>
        <w:rPr>
          <w:rFonts w:ascii="Arial" w:hAnsi="Arial" w:cs="Arial"/>
          <w:b/>
          <w:bCs/>
          <w:color w:val="000000"/>
          <w:sz w:val="20"/>
          <w:szCs w:val="20"/>
        </w:rPr>
        <w:tab/>
      </w:r>
      <w:r w:rsidR="00EB22A6">
        <w:rPr>
          <w:rFonts w:ascii="Arial" w:hAnsi="Arial" w:cs="Arial"/>
          <w:b/>
          <w:bCs/>
          <w:color w:val="000000"/>
          <w:sz w:val="20"/>
          <w:szCs w:val="20"/>
        </w:rPr>
        <w:t>Real Estate</w:t>
      </w:r>
      <w:r w:rsidR="00A96639">
        <w:rPr>
          <w:rFonts w:ascii="Arial" w:hAnsi="Arial" w:cs="Arial"/>
          <w:b/>
          <w:bCs/>
          <w:color w:val="000000"/>
          <w:sz w:val="20"/>
          <w:szCs w:val="20"/>
        </w:rPr>
        <w:t xml:space="preserve"> GmbH</w:t>
      </w:r>
    </w:p>
    <w:p w14:paraId="0BACBFE1" w14:textId="77777777" w:rsidR="00CF33A3" w:rsidRDefault="00CF33A3" w:rsidP="00CF33A3">
      <w:pPr>
        <w:tabs>
          <w:tab w:val="left" w:pos="1701"/>
        </w:tabs>
        <w:rPr>
          <w:rFonts w:ascii="Arial" w:hAnsi="Arial" w:cs="Arial"/>
          <w:b/>
          <w:bCs/>
          <w:color w:val="000000"/>
          <w:sz w:val="20"/>
          <w:szCs w:val="20"/>
        </w:rPr>
      </w:pPr>
      <w:r>
        <w:rPr>
          <w:rFonts w:ascii="Arial" w:hAnsi="Arial" w:cs="Arial"/>
          <w:b/>
          <w:bCs/>
          <w:color w:val="000000"/>
          <w:sz w:val="20"/>
          <w:szCs w:val="20"/>
        </w:rPr>
        <w:tab/>
      </w:r>
    </w:p>
    <w:p w14:paraId="7D49D8B3" w14:textId="77777777" w:rsidR="00CF33A3" w:rsidRDefault="00CF33A3" w:rsidP="00CF33A3">
      <w:pPr>
        <w:tabs>
          <w:tab w:val="left" w:pos="1701"/>
        </w:tabs>
        <w:rPr>
          <w:rFonts w:ascii="Arial" w:hAnsi="Arial" w:cs="Arial"/>
          <w:b/>
          <w:bCs/>
          <w:color w:val="000000"/>
          <w:sz w:val="20"/>
          <w:szCs w:val="20"/>
        </w:rPr>
      </w:pPr>
    </w:p>
    <w:p w14:paraId="150B538D" w14:textId="77777777" w:rsidR="00CF33A3" w:rsidRDefault="00CF33A3" w:rsidP="00CF33A3">
      <w:pPr>
        <w:tabs>
          <w:tab w:val="left" w:pos="1701"/>
        </w:tabs>
        <w:rPr>
          <w:rFonts w:ascii="Arial" w:hAnsi="Arial" w:cs="Arial"/>
          <w:b/>
          <w:bCs/>
          <w:color w:val="000000"/>
          <w:sz w:val="20"/>
          <w:szCs w:val="20"/>
        </w:rPr>
      </w:pPr>
    </w:p>
    <w:p w14:paraId="6E90F9BF" w14:textId="77777777" w:rsidR="00CF33A3" w:rsidRDefault="00CF33A3" w:rsidP="00CF33A3">
      <w:pPr>
        <w:tabs>
          <w:tab w:val="left" w:pos="1701"/>
        </w:tabs>
        <w:rPr>
          <w:rFonts w:ascii="Arial" w:hAnsi="Arial" w:cs="Arial"/>
          <w:b/>
          <w:bCs/>
          <w:color w:val="000000"/>
          <w:sz w:val="20"/>
          <w:szCs w:val="20"/>
        </w:rPr>
      </w:pPr>
    </w:p>
    <w:p w14:paraId="4ACA1710" w14:textId="5F39F704" w:rsidR="00CF33A3" w:rsidRDefault="00CF33A3" w:rsidP="00CF33A3">
      <w:pPr>
        <w:tabs>
          <w:tab w:val="left" w:pos="1701"/>
        </w:tabs>
        <w:rPr>
          <w:rFonts w:ascii="Arial" w:hAnsi="Arial" w:cs="Arial"/>
          <w:b/>
          <w:bCs/>
          <w:color w:val="000000"/>
          <w:sz w:val="20"/>
          <w:szCs w:val="20"/>
        </w:rPr>
      </w:pPr>
      <w:r>
        <w:rPr>
          <w:rFonts w:ascii="Arial" w:hAnsi="Arial" w:cs="Arial"/>
          <w:b/>
          <w:bCs/>
          <w:color w:val="000000"/>
          <w:sz w:val="20"/>
          <w:szCs w:val="20"/>
        </w:rPr>
        <w:t>Objekt:</w:t>
      </w:r>
      <w:r>
        <w:rPr>
          <w:rFonts w:ascii="Arial" w:hAnsi="Arial" w:cs="Arial"/>
          <w:b/>
          <w:bCs/>
          <w:color w:val="000000"/>
          <w:sz w:val="20"/>
          <w:szCs w:val="20"/>
        </w:rPr>
        <w:tab/>
      </w:r>
      <w:proofErr w:type="spellStart"/>
      <w:r w:rsidR="00EB22A6">
        <w:rPr>
          <w:rFonts w:ascii="Helvetica" w:hAnsi="Helvetica" w:cs="Helvetica"/>
          <w:sz w:val="22"/>
          <w:szCs w:val="22"/>
        </w:rPr>
        <w:t>A</w:t>
      </w:r>
      <w:r w:rsidR="00E24A4F">
        <w:rPr>
          <w:rFonts w:ascii="Helvetica" w:hAnsi="Helvetica" w:cs="Helvetica"/>
          <w:sz w:val="22"/>
          <w:szCs w:val="22"/>
        </w:rPr>
        <w:t>rcis</w:t>
      </w:r>
      <w:r w:rsidR="00EB22A6">
        <w:rPr>
          <w:rFonts w:ascii="Helvetica" w:hAnsi="Helvetica" w:cs="Helvetica"/>
          <w:sz w:val="22"/>
          <w:szCs w:val="22"/>
        </w:rPr>
        <w:t>straße</w:t>
      </w:r>
      <w:proofErr w:type="spellEnd"/>
      <w:r w:rsidR="00EB22A6">
        <w:rPr>
          <w:rFonts w:ascii="Helvetica" w:hAnsi="Helvetica" w:cs="Helvetica"/>
          <w:sz w:val="22"/>
          <w:szCs w:val="22"/>
        </w:rPr>
        <w:t xml:space="preserve"> </w:t>
      </w:r>
      <w:r w:rsidR="00E24A4F">
        <w:rPr>
          <w:rFonts w:ascii="Helvetica" w:hAnsi="Helvetica" w:cs="Helvetica"/>
          <w:sz w:val="22"/>
          <w:szCs w:val="22"/>
        </w:rPr>
        <w:t>1</w:t>
      </w:r>
      <w:r w:rsidR="00EB22A6">
        <w:rPr>
          <w:rFonts w:ascii="Helvetica" w:hAnsi="Helvetica" w:cs="Helvetica"/>
          <w:sz w:val="22"/>
          <w:szCs w:val="22"/>
        </w:rPr>
        <w:t xml:space="preserve">3, </w:t>
      </w:r>
      <w:r w:rsidR="00E24A4F">
        <w:rPr>
          <w:rFonts w:ascii="Helvetica" w:hAnsi="Helvetica" w:cs="Helvetica"/>
          <w:sz w:val="22"/>
          <w:szCs w:val="22"/>
        </w:rPr>
        <w:t>80333</w:t>
      </w:r>
      <w:r w:rsidR="00EB22A6">
        <w:rPr>
          <w:rFonts w:ascii="Helvetica" w:hAnsi="Helvetica" w:cs="Helvetica"/>
          <w:sz w:val="22"/>
          <w:szCs w:val="22"/>
        </w:rPr>
        <w:t xml:space="preserve"> </w:t>
      </w:r>
      <w:r w:rsidR="00E24A4F">
        <w:rPr>
          <w:rFonts w:ascii="Helvetica" w:hAnsi="Helvetica" w:cs="Helvetica"/>
          <w:sz w:val="22"/>
          <w:szCs w:val="22"/>
        </w:rPr>
        <w:t>München</w:t>
      </w:r>
    </w:p>
    <w:p w14:paraId="45E39242" w14:textId="77777777" w:rsidR="00CF33A3" w:rsidRDefault="00CF33A3" w:rsidP="00CF33A3">
      <w:pPr>
        <w:tabs>
          <w:tab w:val="left" w:pos="1701"/>
        </w:tabs>
        <w:rPr>
          <w:rFonts w:ascii="Arial" w:hAnsi="Arial" w:cs="Arial"/>
          <w:b/>
          <w:bCs/>
          <w:color w:val="000000"/>
          <w:sz w:val="20"/>
          <w:szCs w:val="20"/>
        </w:rPr>
      </w:pPr>
      <w:r>
        <w:rPr>
          <w:rFonts w:ascii="Arial" w:hAnsi="Arial" w:cs="Arial"/>
          <w:b/>
          <w:bCs/>
          <w:color w:val="000000"/>
          <w:sz w:val="20"/>
          <w:szCs w:val="20"/>
        </w:rPr>
        <w:tab/>
      </w:r>
      <w:r>
        <w:rPr>
          <w:rFonts w:ascii="Arial" w:hAnsi="Arial" w:cs="Arial"/>
          <w:b/>
          <w:bCs/>
          <w:color w:val="000000"/>
          <w:sz w:val="20"/>
          <w:szCs w:val="20"/>
        </w:rPr>
        <w:fldChar w:fldCharType="begin">
          <w:ffData>
            <w:name w:val="Text13"/>
            <w:enabled/>
            <w:calcOnExit w:val="0"/>
            <w:textInput/>
          </w:ffData>
        </w:fldChar>
      </w:r>
      <w:bookmarkStart w:id="0" w:name="Text13"/>
      <w:r>
        <w:rPr>
          <w:rFonts w:ascii="Arial" w:hAnsi="Arial" w:cs="Arial"/>
          <w:b/>
          <w:bCs/>
          <w:color w:val="000000"/>
          <w:sz w:val="20"/>
          <w:szCs w:val="20"/>
        </w:rPr>
        <w:instrText xml:space="preserve"> FORMTEXT </w:instrText>
      </w:r>
      <w:r>
        <w:rPr>
          <w:rFonts w:ascii="Arial" w:hAnsi="Arial" w:cs="Arial"/>
          <w:b/>
          <w:bCs/>
          <w:color w:val="000000"/>
          <w:sz w:val="20"/>
          <w:szCs w:val="20"/>
        </w:rPr>
      </w:r>
      <w:r>
        <w:rPr>
          <w:rFonts w:ascii="Arial" w:hAnsi="Arial" w:cs="Arial"/>
          <w:b/>
          <w:bCs/>
          <w:color w:val="000000"/>
          <w:sz w:val="20"/>
          <w:szCs w:val="20"/>
        </w:rPr>
        <w:fldChar w:fldCharType="separate"/>
      </w:r>
      <w:r>
        <w:rPr>
          <w:rFonts w:ascii="Arial" w:hAnsi="Arial" w:cs="Arial"/>
          <w:b/>
          <w:bCs/>
          <w:noProof/>
          <w:color w:val="000000"/>
          <w:sz w:val="20"/>
          <w:szCs w:val="20"/>
        </w:rPr>
        <w:t> </w:t>
      </w:r>
      <w:r>
        <w:rPr>
          <w:rFonts w:ascii="Arial" w:hAnsi="Arial" w:cs="Arial"/>
          <w:b/>
          <w:bCs/>
          <w:noProof/>
          <w:color w:val="000000"/>
          <w:sz w:val="20"/>
          <w:szCs w:val="20"/>
        </w:rPr>
        <w:t> </w:t>
      </w:r>
      <w:r>
        <w:rPr>
          <w:rFonts w:ascii="Arial" w:hAnsi="Arial" w:cs="Arial"/>
          <w:b/>
          <w:bCs/>
          <w:noProof/>
          <w:color w:val="000000"/>
          <w:sz w:val="20"/>
          <w:szCs w:val="20"/>
        </w:rPr>
        <w:t> </w:t>
      </w:r>
      <w:r>
        <w:rPr>
          <w:rFonts w:ascii="Arial" w:hAnsi="Arial" w:cs="Arial"/>
          <w:b/>
          <w:bCs/>
          <w:noProof/>
          <w:color w:val="000000"/>
          <w:sz w:val="20"/>
          <w:szCs w:val="20"/>
        </w:rPr>
        <w:t> </w:t>
      </w:r>
      <w:r>
        <w:rPr>
          <w:rFonts w:ascii="Arial" w:hAnsi="Arial" w:cs="Arial"/>
          <w:b/>
          <w:bCs/>
          <w:noProof/>
          <w:color w:val="000000"/>
          <w:sz w:val="20"/>
          <w:szCs w:val="20"/>
        </w:rPr>
        <w:t> </w:t>
      </w:r>
      <w:r>
        <w:rPr>
          <w:rFonts w:ascii="Arial" w:hAnsi="Arial" w:cs="Arial"/>
          <w:b/>
          <w:bCs/>
          <w:color w:val="000000"/>
          <w:sz w:val="20"/>
          <w:szCs w:val="20"/>
        </w:rPr>
        <w:fldChar w:fldCharType="end"/>
      </w:r>
      <w:bookmarkEnd w:id="0"/>
    </w:p>
    <w:p w14:paraId="466ED8D3" w14:textId="77777777" w:rsidR="00CF33A3" w:rsidRDefault="00CF33A3"/>
    <w:p w14:paraId="2580F13E" w14:textId="77777777" w:rsidR="00CF33A3" w:rsidRDefault="00CF33A3"/>
    <w:p w14:paraId="5EB3A227" w14:textId="77777777" w:rsidR="00CF33A3" w:rsidRDefault="00CF33A3"/>
    <w:p w14:paraId="2C6088B6" w14:textId="3E1443D4" w:rsidR="00B56F5D" w:rsidRPr="00B56F5D" w:rsidRDefault="00B56F5D" w:rsidP="00B56F5D">
      <w:pPr>
        <w:pStyle w:val="Aufzhlung2"/>
        <w:numPr>
          <w:ilvl w:val="0"/>
          <w:numId w:val="2"/>
        </w:numPr>
        <w:rPr>
          <w:rFonts w:ascii="Arial" w:hAnsi="Arial" w:cs="Arial"/>
          <w:sz w:val="20"/>
          <w:szCs w:val="20"/>
        </w:rPr>
      </w:pPr>
      <w:r w:rsidRPr="00B56F5D">
        <w:rPr>
          <w:rFonts w:ascii="Arial" w:hAnsi="Arial" w:cs="Arial"/>
          <w:sz w:val="20"/>
          <w:szCs w:val="20"/>
        </w:rPr>
        <w:t xml:space="preserve">Der Auftragnehmer übernimmt ab dem </w:t>
      </w:r>
      <w:r w:rsidR="00A96639">
        <w:rPr>
          <w:rFonts w:ascii="Arial" w:hAnsi="Arial" w:cs="Arial"/>
          <w:sz w:val="20"/>
          <w:szCs w:val="20"/>
        </w:rPr>
        <w:t>01.</w:t>
      </w:r>
      <w:r w:rsidR="00E24A4F">
        <w:rPr>
          <w:rFonts w:ascii="Arial" w:hAnsi="Arial" w:cs="Arial"/>
          <w:sz w:val="20"/>
          <w:szCs w:val="20"/>
        </w:rPr>
        <w:t>03</w:t>
      </w:r>
      <w:r w:rsidR="00A96639">
        <w:rPr>
          <w:rFonts w:ascii="Arial" w:hAnsi="Arial" w:cs="Arial"/>
          <w:sz w:val="20"/>
          <w:szCs w:val="20"/>
        </w:rPr>
        <w:t>.2025</w:t>
      </w:r>
      <w:r w:rsidRPr="00B56F5D">
        <w:rPr>
          <w:rFonts w:ascii="Arial" w:hAnsi="Arial" w:cs="Arial"/>
          <w:sz w:val="20"/>
          <w:szCs w:val="20"/>
        </w:rPr>
        <w:t xml:space="preserve"> die regelmäßige Prüfung und Wartung sämtlicher Rauchwarnmelder, derzeit </w:t>
      </w:r>
      <w:r w:rsidR="00A96639">
        <w:rPr>
          <w:rFonts w:ascii="Arial" w:hAnsi="Arial" w:cs="Arial"/>
          <w:sz w:val="20"/>
          <w:szCs w:val="20"/>
        </w:rPr>
        <w:t>1</w:t>
      </w:r>
      <w:r w:rsidR="00E24A4F">
        <w:rPr>
          <w:rFonts w:ascii="Arial" w:hAnsi="Arial" w:cs="Arial"/>
          <w:sz w:val="20"/>
          <w:szCs w:val="20"/>
        </w:rPr>
        <w:t>5</w:t>
      </w:r>
      <w:r w:rsidRPr="00B56F5D">
        <w:rPr>
          <w:rFonts w:ascii="Arial" w:hAnsi="Arial" w:cs="Arial"/>
          <w:sz w:val="20"/>
          <w:szCs w:val="20"/>
        </w:rPr>
        <w:t xml:space="preserve"> Stück, in dem oben benannten Objekt. Sämtliche Leistungen werden gemäß DIN 14676 und den spezifischen Wartungs- und Instandhaltungsangaben des Herstellers der zu wartenden Rauchwarnmelder ausgeführt. </w:t>
      </w:r>
    </w:p>
    <w:p w14:paraId="0E698018" w14:textId="77777777" w:rsidR="00B56F5D" w:rsidRPr="00B56F5D" w:rsidRDefault="00B56F5D" w:rsidP="00B56F5D">
      <w:pPr>
        <w:pStyle w:val="Aufzhlung2"/>
        <w:numPr>
          <w:ilvl w:val="0"/>
          <w:numId w:val="0"/>
        </w:numPr>
        <w:ind w:left="284" w:hanging="284"/>
        <w:rPr>
          <w:rFonts w:ascii="Arial" w:hAnsi="Arial" w:cs="Arial"/>
          <w:sz w:val="20"/>
          <w:szCs w:val="20"/>
        </w:rPr>
      </w:pPr>
    </w:p>
    <w:p w14:paraId="0063C142" w14:textId="77777777" w:rsidR="00B56F5D" w:rsidRPr="00B56F5D" w:rsidRDefault="00B56F5D" w:rsidP="00B56F5D">
      <w:pPr>
        <w:numPr>
          <w:ilvl w:val="0"/>
          <w:numId w:val="2"/>
        </w:numPr>
        <w:rPr>
          <w:rFonts w:ascii="Arial" w:hAnsi="Arial" w:cs="Arial"/>
          <w:color w:val="000000"/>
          <w:sz w:val="20"/>
          <w:szCs w:val="20"/>
        </w:rPr>
      </w:pPr>
      <w:r w:rsidRPr="00B56F5D">
        <w:rPr>
          <w:rFonts w:ascii="Arial" w:hAnsi="Arial" w:cs="Arial"/>
          <w:color w:val="000000"/>
          <w:sz w:val="20"/>
          <w:szCs w:val="20"/>
        </w:rPr>
        <w:t>Sollten während der Prüfung Mängel an den Rauchwarnmeldern und/oder -meldeanlagen festgestellt werden, die nicht durch die in diesem Vertrag vereinbarte Wartungsleistung zu beheben sind, kann der Auftraggeber den Auftragnehmer mit der Mängelbeseitigung separat beauftragen und entsprechend vergüten.</w:t>
      </w:r>
      <w:r w:rsidRPr="00B56F5D">
        <w:rPr>
          <w:rFonts w:ascii="Arial" w:hAnsi="Arial" w:cs="Arial"/>
          <w:color w:val="000000"/>
          <w:sz w:val="20"/>
          <w:szCs w:val="20"/>
        </w:rPr>
        <w:br/>
      </w:r>
      <w:r w:rsidRPr="00B56F5D">
        <w:rPr>
          <w:rFonts w:ascii="Arial" w:hAnsi="Arial" w:cs="Arial"/>
          <w:color w:val="000000"/>
          <w:sz w:val="20"/>
          <w:szCs w:val="20"/>
        </w:rPr>
        <w:br/>
        <w:t>Ebenfalls nicht enthalten sind Wartungs- und Reparaturleistungen zur Beseitigung von Schäden und Störungen, die durch unsachgemäße Behandlung, unsachgemäße Bedienung, aus Folgen von Bedienungsfehlern oder durch vorsätzliche oder grob fahrlässige Beschädigung der Rauchwarnmelder und/oder -meldeanlagen verursacht wurden. Dies gilt auch für Schäden und Störungen, die durch Zubehör oder Geräte verursacht wurden, die den Spezifikationen des Herstellers der Rauchwarnmelder und/oder -meldeanlagen nicht entsprechen.</w:t>
      </w:r>
    </w:p>
    <w:p w14:paraId="0DF9BEB9" w14:textId="77777777" w:rsidR="00B56F5D" w:rsidRPr="00B56F5D" w:rsidRDefault="00B56F5D" w:rsidP="00B56F5D">
      <w:pPr>
        <w:rPr>
          <w:rFonts w:ascii="Arial" w:hAnsi="Arial" w:cs="Arial"/>
          <w:color w:val="000000"/>
          <w:sz w:val="20"/>
          <w:szCs w:val="20"/>
        </w:rPr>
      </w:pPr>
    </w:p>
    <w:p w14:paraId="41166619" w14:textId="77777777" w:rsidR="00B56F5D" w:rsidRPr="00B56F5D" w:rsidRDefault="00B56F5D" w:rsidP="00B56F5D">
      <w:pPr>
        <w:numPr>
          <w:ilvl w:val="0"/>
          <w:numId w:val="2"/>
        </w:numPr>
        <w:rPr>
          <w:rFonts w:ascii="Arial" w:hAnsi="Arial" w:cs="Arial"/>
          <w:color w:val="000000"/>
          <w:sz w:val="20"/>
          <w:szCs w:val="20"/>
        </w:rPr>
      </w:pPr>
      <w:r w:rsidRPr="00B56F5D">
        <w:rPr>
          <w:rFonts w:ascii="Arial" w:hAnsi="Arial" w:cs="Arial"/>
          <w:color w:val="000000"/>
          <w:sz w:val="20"/>
          <w:szCs w:val="20"/>
        </w:rPr>
        <w:t xml:space="preserve">Der Auftragnehmer bescheinigt dem Auftraggeber nach erfolgreichem Abschluss der Prüfungs- und Wartungsleistungen durch </w:t>
      </w:r>
      <w:r w:rsidRPr="00B56F5D">
        <w:rPr>
          <w:rFonts w:ascii="Arial" w:hAnsi="Arial" w:cs="Arial"/>
          <w:sz w:val="20"/>
          <w:szCs w:val="20"/>
        </w:rPr>
        <w:t>Dokumentation im Inbetriebnahme- und Wartungsset, dass die betreffenden Rauchwarnmelder und -meldeanlagen gemäß DIN 14676 gewartet wurden und damit einsatzbereit sind. Diese Dokumentation kann den Behörden oder Versicherungsgesellschaften bei Nachprüfungen als Nachweis der durchgeführten Kontrolle vorgelegt werden.</w:t>
      </w:r>
      <w:r w:rsidRPr="00B56F5D">
        <w:rPr>
          <w:rFonts w:ascii="Arial" w:hAnsi="Arial" w:cs="Arial"/>
          <w:color w:val="000000"/>
          <w:sz w:val="20"/>
          <w:szCs w:val="20"/>
        </w:rPr>
        <w:t xml:space="preserve"> </w:t>
      </w:r>
    </w:p>
    <w:p w14:paraId="13579958" w14:textId="77777777" w:rsidR="00B56F5D" w:rsidRPr="00B56F5D" w:rsidRDefault="00B56F5D" w:rsidP="00B56F5D">
      <w:pPr>
        <w:rPr>
          <w:rFonts w:ascii="Arial" w:hAnsi="Arial" w:cs="Arial"/>
          <w:color w:val="000000"/>
          <w:sz w:val="20"/>
          <w:szCs w:val="20"/>
        </w:rPr>
      </w:pPr>
    </w:p>
    <w:p w14:paraId="22A27CDE" w14:textId="77777777" w:rsidR="00B56F5D" w:rsidRDefault="00B56F5D" w:rsidP="00B56F5D">
      <w:pPr>
        <w:numPr>
          <w:ilvl w:val="0"/>
          <w:numId w:val="2"/>
        </w:numPr>
        <w:rPr>
          <w:rFonts w:ascii="Arial" w:hAnsi="Arial" w:cs="Arial"/>
          <w:color w:val="000000"/>
          <w:sz w:val="20"/>
          <w:szCs w:val="20"/>
        </w:rPr>
      </w:pPr>
      <w:r w:rsidRPr="00B56F5D">
        <w:rPr>
          <w:rFonts w:ascii="Arial" w:hAnsi="Arial" w:cs="Arial"/>
          <w:color w:val="000000"/>
          <w:sz w:val="20"/>
          <w:szCs w:val="20"/>
        </w:rPr>
        <w:t>Die Prüf</w:t>
      </w:r>
      <w:r w:rsidRPr="00B56F5D">
        <w:rPr>
          <w:rFonts w:ascii="Arial" w:hAnsi="Arial" w:cs="Arial"/>
          <w:sz w:val="20"/>
          <w:szCs w:val="20"/>
        </w:rPr>
        <w:t>ung und Wartung</w:t>
      </w:r>
      <w:r w:rsidRPr="00B56F5D">
        <w:rPr>
          <w:rFonts w:ascii="Arial" w:hAnsi="Arial" w:cs="Arial"/>
          <w:color w:val="000000"/>
          <w:sz w:val="20"/>
          <w:szCs w:val="20"/>
        </w:rPr>
        <w:t xml:space="preserve"> erfolgt </w:t>
      </w:r>
      <w:proofErr w:type="gramStart"/>
      <w:r w:rsidR="00A96639">
        <w:rPr>
          <w:rFonts w:ascii="Arial" w:hAnsi="Arial" w:cs="Arial"/>
          <w:color w:val="000000"/>
          <w:sz w:val="20"/>
          <w:szCs w:val="20"/>
        </w:rPr>
        <w:t xml:space="preserve">4 </w:t>
      </w:r>
      <w:r w:rsidRPr="00B56F5D">
        <w:rPr>
          <w:rFonts w:ascii="Arial" w:hAnsi="Arial" w:cs="Arial"/>
          <w:color w:val="000000"/>
          <w:sz w:val="20"/>
          <w:szCs w:val="20"/>
        </w:rPr>
        <w:t>Mal</w:t>
      </w:r>
      <w:proofErr w:type="gramEnd"/>
      <w:r w:rsidRPr="00B56F5D">
        <w:rPr>
          <w:rFonts w:ascii="Arial" w:hAnsi="Arial" w:cs="Arial"/>
          <w:color w:val="000000"/>
          <w:sz w:val="20"/>
          <w:szCs w:val="20"/>
        </w:rPr>
        <w:t xml:space="preserve"> / Jahr. </w:t>
      </w:r>
    </w:p>
    <w:p w14:paraId="4E9D1775" w14:textId="77777777" w:rsidR="00B56F5D" w:rsidRPr="00B56F5D" w:rsidRDefault="00B56F5D" w:rsidP="00B56F5D">
      <w:pPr>
        <w:rPr>
          <w:rFonts w:ascii="Arial" w:hAnsi="Arial" w:cs="Arial"/>
          <w:color w:val="000000"/>
          <w:sz w:val="20"/>
          <w:szCs w:val="20"/>
        </w:rPr>
      </w:pPr>
    </w:p>
    <w:p w14:paraId="7B99AFED" w14:textId="20AEC1E0" w:rsidR="00B56F5D" w:rsidRDefault="00B56F5D" w:rsidP="00B56F5D">
      <w:pPr>
        <w:numPr>
          <w:ilvl w:val="0"/>
          <w:numId w:val="2"/>
        </w:numPr>
        <w:tabs>
          <w:tab w:val="left" w:pos="3402"/>
        </w:tabs>
        <w:rPr>
          <w:rFonts w:ascii="Arial" w:hAnsi="Arial" w:cs="Arial"/>
          <w:color w:val="000000"/>
          <w:sz w:val="20"/>
          <w:szCs w:val="20"/>
        </w:rPr>
      </w:pPr>
      <w:r>
        <w:rPr>
          <w:rFonts w:ascii="Arial" w:hAnsi="Arial" w:cs="Arial"/>
          <w:color w:val="000000"/>
          <w:sz w:val="20"/>
          <w:szCs w:val="20"/>
        </w:rPr>
        <w:t>Der Preis für die Prü</w:t>
      </w:r>
      <w:r>
        <w:rPr>
          <w:rFonts w:ascii="Arial" w:hAnsi="Arial" w:cs="Arial"/>
          <w:sz w:val="20"/>
          <w:szCs w:val="20"/>
        </w:rPr>
        <w:t>fung und Wartung</w:t>
      </w:r>
      <w:r>
        <w:rPr>
          <w:rFonts w:ascii="Arial" w:hAnsi="Arial" w:cs="Arial"/>
          <w:color w:val="000000"/>
          <w:sz w:val="20"/>
          <w:szCs w:val="20"/>
        </w:rPr>
        <w:t xml:space="preserve"> beträgt pro Rauchwarnmelder </w:t>
      </w:r>
      <w:r>
        <w:rPr>
          <w:rFonts w:ascii="Arial" w:hAnsi="Arial" w:cs="Arial"/>
          <w:color w:val="000000"/>
          <w:sz w:val="20"/>
          <w:szCs w:val="20"/>
        </w:rPr>
        <w:br/>
      </w:r>
      <w:r>
        <w:rPr>
          <w:rFonts w:ascii="Arial" w:hAnsi="Arial" w:cs="Arial"/>
          <w:color w:val="000000"/>
          <w:sz w:val="20"/>
          <w:szCs w:val="20"/>
        </w:rPr>
        <w:br/>
      </w:r>
      <w:bookmarkStart w:id="1" w:name="Text2"/>
      <w:r>
        <w:rPr>
          <w:rFonts w:ascii="Arial" w:hAnsi="Arial" w:cs="Arial"/>
          <w:color w:val="000000"/>
          <w:sz w:val="20"/>
          <w:szCs w:val="20"/>
        </w:rPr>
        <w:t xml:space="preserve"> </w:t>
      </w:r>
      <w:r>
        <w:rPr>
          <w:rFonts w:ascii="Arial" w:hAnsi="Arial" w:cs="Arial"/>
          <w:color w:val="000000"/>
          <w:sz w:val="20"/>
          <w:szCs w:val="20"/>
        </w:rPr>
        <w:tab/>
      </w:r>
      <w:bookmarkEnd w:id="1"/>
      <w:r w:rsidR="00A96639">
        <w:rPr>
          <w:rFonts w:ascii="Arial" w:hAnsi="Arial" w:cs="Arial"/>
          <w:sz w:val="20"/>
          <w:szCs w:val="20"/>
        </w:rPr>
        <w:t>5</w:t>
      </w:r>
      <w:r w:rsidR="0013268D">
        <w:rPr>
          <w:rFonts w:ascii="Arial" w:hAnsi="Arial" w:cs="Arial"/>
          <w:sz w:val="20"/>
          <w:szCs w:val="20"/>
        </w:rPr>
        <w:t>6</w:t>
      </w:r>
      <w:r w:rsidR="00A96639">
        <w:rPr>
          <w:rFonts w:ascii="Arial" w:hAnsi="Arial" w:cs="Arial"/>
          <w:sz w:val="20"/>
          <w:szCs w:val="20"/>
        </w:rPr>
        <w:t>,20</w:t>
      </w:r>
      <w:r w:rsidRPr="00653CE7">
        <w:rPr>
          <w:rFonts w:ascii="Arial" w:hAnsi="Arial" w:cs="Arial"/>
          <w:sz w:val="20"/>
          <w:szCs w:val="20"/>
        </w:rPr>
        <w:t xml:space="preserve"> </w:t>
      </w:r>
      <w:r>
        <w:rPr>
          <w:rFonts w:ascii="Arial" w:hAnsi="Arial" w:cs="Arial"/>
          <w:color w:val="000000"/>
          <w:sz w:val="20"/>
          <w:szCs w:val="20"/>
        </w:rPr>
        <w:t>€</w:t>
      </w:r>
      <w:r>
        <w:rPr>
          <w:rFonts w:ascii="Arial" w:hAnsi="Arial" w:cs="Arial"/>
          <w:color w:val="000000"/>
          <w:sz w:val="20"/>
          <w:szCs w:val="20"/>
        </w:rPr>
        <w:br/>
      </w:r>
      <w:r>
        <w:rPr>
          <w:rFonts w:ascii="Arial" w:hAnsi="Arial" w:cs="Arial"/>
          <w:color w:val="000000"/>
          <w:sz w:val="20"/>
          <w:szCs w:val="20"/>
        </w:rPr>
        <w:br/>
        <w:t>Der vorgenannte Preis gilt zzgl. jeweils gültiger Mehrwertsteuer. Anfallende Anfahrts- und Abfahrtskosten, sowie Monteurstunden sind bereits im Preis enthalten.</w:t>
      </w:r>
      <w:r>
        <w:rPr>
          <w:rFonts w:ascii="Arial" w:hAnsi="Arial" w:cs="Arial"/>
          <w:color w:val="000000"/>
          <w:sz w:val="20"/>
          <w:szCs w:val="20"/>
        </w:rPr>
        <w:br/>
      </w:r>
      <w:r>
        <w:rPr>
          <w:rFonts w:ascii="Arial" w:hAnsi="Arial" w:cs="Arial"/>
          <w:color w:val="000000"/>
          <w:sz w:val="20"/>
          <w:szCs w:val="20"/>
        </w:rPr>
        <w:br/>
        <w:t xml:space="preserve">Da der Preis aufgrund des zum Zeitpunkt des Vertragsabschlusses geltenden Lohnniveaus und der Materialkosten berechnet wurde, behält sich der Auftragnehmer vor, die Preise bei Steigerung der Lohn- und Materialkosten durch schriftliche Anzeige mit einer Frist von drei Monaten zum Jahresende entsprechend anzupassen. Erhebt der Auftraggeber innerhalb von drei Wochen nach Erhalt der schriftlichen Anzeige keinen Widerspruch, so gilt die angepasste Vergütung als </w:t>
      </w:r>
      <w:r>
        <w:rPr>
          <w:rFonts w:ascii="Arial" w:hAnsi="Arial" w:cs="Arial"/>
          <w:color w:val="000000"/>
          <w:sz w:val="20"/>
          <w:szCs w:val="20"/>
        </w:rPr>
        <w:lastRenderedPageBreak/>
        <w:t>beiderseits vereinbart.</w:t>
      </w:r>
      <w:r>
        <w:rPr>
          <w:rFonts w:ascii="Arial" w:hAnsi="Arial" w:cs="Arial"/>
          <w:color w:val="000000"/>
          <w:sz w:val="20"/>
          <w:szCs w:val="20"/>
        </w:rPr>
        <w:br/>
      </w:r>
      <w:r>
        <w:rPr>
          <w:rFonts w:ascii="Arial" w:hAnsi="Arial" w:cs="Arial"/>
          <w:color w:val="000000"/>
          <w:sz w:val="20"/>
          <w:szCs w:val="20"/>
        </w:rPr>
        <w:br/>
        <w:t>Die Rechnung wird jeweils nach Durchführung der Prüfun</w:t>
      </w:r>
      <w:r>
        <w:rPr>
          <w:rFonts w:ascii="Arial" w:hAnsi="Arial" w:cs="Arial"/>
          <w:sz w:val="20"/>
          <w:szCs w:val="20"/>
        </w:rPr>
        <w:t>gs- und Wartungs</w:t>
      </w:r>
      <w:r>
        <w:rPr>
          <w:rFonts w:ascii="Arial" w:hAnsi="Arial" w:cs="Arial"/>
          <w:color w:val="000000"/>
          <w:sz w:val="20"/>
          <w:szCs w:val="20"/>
        </w:rPr>
        <w:t>leistung erstellt und ist innerhalb von 14 Tagen nach Rechnungseingang ohne Abzug zahlbar.</w:t>
      </w:r>
    </w:p>
    <w:p w14:paraId="51FF21CA" w14:textId="77777777" w:rsidR="00B56F5D" w:rsidRDefault="00B56F5D" w:rsidP="00B56F5D">
      <w:pPr>
        <w:tabs>
          <w:tab w:val="left" w:pos="3402"/>
        </w:tabs>
        <w:rPr>
          <w:rFonts w:ascii="Arial" w:hAnsi="Arial" w:cs="Arial"/>
          <w:color w:val="000000"/>
          <w:sz w:val="20"/>
          <w:szCs w:val="20"/>
        </w:rPr>
      </w:pPr>
    </w:p>
    <w:p w14:paraId="43C0249D" w14:textId="77777777" w:rsidR="00B56F5D" w:rsidRDefault="00B56F5D" w:rsidP="00B56F5D">
      <w:pPr>
        <w:numPr>
          <w:ilvl w:val="0"/>
          <w:numId w:val="2"/>
        </w:numPr>
        <w:rPr>
          <w:rFonts w:ascii="Arial" w:hAnsi="Arial" w:cs="Arial"/>
          <w:color w:val="000000"/>
          <w:sz w:val="20"/>
          <w:szCs w:val="20"/>
        </w:rPr>
      </w:pPr>
      <w:r>
        <w:rPr>
          <w:rFonts w:ascii="Arial" w:hAnsi="Arial" w:cs="Arial"/>
          <w:color w:val="000000"/>
          <w:sz w:val="20"/>
          <w:szCs w:val="20"/>
        </w:rPr>
        <w:t>Die Gewährleistungszeit für die durchgeführten Prüfungs- und Wartungsarbeiten beträgt 12 Monate nach Vollendung der erbrachten Leistungen, wobei Mängel dem Auftragnehmer unverzüglich nach Entdeckung schriftlich mitzuteilen sind.</w:t>
      </w:r>
    </w:p>
    <w:p w14:paraId="3D4979E5" w14:textId="77777777" w:rsidR="00B56F5D" w:rsidRDefault="00B56F5D" w:rsidP="00B56F5D">
      <w:pPr>
        <w:rPr>
          <w:rFonts w:ascii="Arial" w:hAnsi="Arial" w:cs="Arial"/>
          <w:color w:val="000000"/>
          <w:sz w:val="20"/>
          <w:szCs w:val="20"/>
        </w:rPr>
      </w:pPr>
    </w:p>
    <w:p w14:paraId="46D61E62" w14:textId="77777777" w:rsidR="00B56F5D" w:rsidRDefault="00B56F5D" w:rsidP="00B56F5D">
      <w:pPr>
        <w:numPr>
          <w:ilvl w:val="0"/>
          <w:numId w:val="2"/>
        </w:numPr>
        <w:tabs>
          <w:tab w:val="left" w:pos="3402"/>
        </w:tabs>
        <w:rPr>
          <w:rFonts w:ascii="Arial" w:hAnsi="Arial" w:cs="Arial"/>
          <w:color w:val="000000"/>
          <w:sz w:val="20"/>
          <w:szCs w:val="20"/>
        </w:rPr>
      </w:pPr>
      <w:r>
        <w:rPr>
          <w:rFonts w:ascii="Arial" w:hAnsi="Arial" w:cs="Arial"/>
          <w:color w:val="000000"/>
          <w:sz w:val="20"/>
          <w:szCs w:val="20"/>
        </w:rPr>
        <w:t xml:space="preserve">Für Schadensersatzansprüche haftet der Auftragnehmer – aus welchem Rechtsgrund auch immer – nur </w:t>
      </w:r>
      <w:r>
        <w:rPr>
          <w:rFonts w:ascii="Arial" w:hAnsi="Arial" w:cs="Arial"/>
          <w:color w:val="000000"/>
          <w:sz w:val="20"/>
          <w:szCs w:val="20"/>
        </w:rPr>
        <w:br/>
        <w:t xml:space="preserve">• bei Vorsatz, </w:t>
      </w:r>
      <w:r>
        <w:rPr>
          <w:rFonts w:ascii="Arial" w:hAnsi="Arial" w:cs="Arial"/>
          <w:color w:val="000000"/>
          <w:sz w:val="20"/>
          <w:szCs w:val="20"/>
        </w:rPr>
        <w:br/>
        <w:t xml:space="preserve">• bei grober Fahrlässigkeit der Organe oder leitender Angestellter, </w:t>
      </w:r>
      <w:r>
        <w:rPr>
          <w:rFonts w:ascii="Arial" w:hAnsi="Arial" w:cs="Arial"/>
          <w:color w:val="000000"/>
          <w:sz w:val="20"/>
          <w:szCs w:val="20"/>
        </w:rPr>
        <w:br/>
        <w:t xml:space="preserve">• bei schuldhafter Verletzung von Leben, Körper oder Gesundheit, </w:t>
      </w:r>
      <w:r>
        <w:rPr>
          <w:rFonts w:ascii="Arial" w:hAnsi="Arial" w:cs="Arial"/>
          <w:color w:val="000000"/>
          <w:sz w:val="20"/>
          <w:szCs w:val="20"/>
        </w:rPr>
        <w:br/>
        <w:t xml:space="preserve">• bei Mängeln, die der Auftragnehmer arglistig verschwiegen hat, </w:t>
      </w:r>
      <w:r>
        <w:rPr>
          <w:rFonts w:ascii="Arial" w:hAnsi="Arial" w:cs="Arial"/>
          <w:color w:val="000000"/>
          <w:sz w:val="20"/>
          <w:szCs w:val="20"/>
        </w:rPr>
        <w:br/>
        <w:t>• soweit der Auftragnehmer eine Garantie für eine bestimmte Beschaffenheit übernommen hat, sowie</w:t>
      </w:r>
      <w:r>
        <w:rPr>
          <w:rFonts w:ascii="Arial" w:hAnsi="Arial" w:cs="Arial"/>
          <w:color w:val="000000"/>
          <w:sz w:val="20"/>
          <w:szCs w:val="20"/>
        </w:rPr>
        <w:br/>
        <w:t>• soweit nach dem Produkthaftungsgesetz für Personen- oder Sachschäden an privat genutzten Gegenständen gehaftet wird.</w:t>
      </w:r>
      <w:r>
        <w:rPr>
          <w:rFonts w:ascii="Arial" w:hAnsi="Arial" w:cs="Arial"/>
          <w:color w:val="000000"/>
          <w:sz w:val="20"/>
          <w:szCs w:val="20"/>
        </w:rPr>
        <w:br/>
        <w:t>Bei schuldhafter Verletzung wesentlicher Vertragspflichten haftet der Auftragnehmer auch bei grober Fahrlässigkeit nicht leitender Angestellter und bei leichter Fahrlässigkeit, in letzterem Fall begrenzt auf den vertragstypischen, vernünftigerweise vorhersehbaren Schaden. Wesentliche Vertragspflichten sind solche Verpflichtungen, die vertragswesentliche Rechtspositionen des Auftraggebers schützen, die ihm der Vertrag nach seinem Inhalt und Zweck gerade zu gewähren hat; wesentlich sind ferner solche Vertragspflichten, deren Erfüllung die ordnungsgemäße Durchführung des Vertrags überhaupt erst ermöglicht und auf deren Einhaltung der Auftraggeber regelmäßig vertraut und vertrauen darf. Weitergehende Ansprüche sind ausgeschlossen.</w:t>
      </w:r>
    </w:p>
    <w:p w14:paraId="1F58676D" w14:textId="77777777" w:rsidR="00B56F5D" w:rsidRDefault="00B56F5D" w:rsidP="00B56F5D">
      <w:pPr>
        <w:tabs>
          <w:tab w:val="left" w:pos="3402"/>
        </w:tabs>
        <w:rPr>
          <w:rFonts w:ascii="Arial" w:hAnsi="Arial" w:cs="Arial"/>
          <w:color w:val="000000"/>
          <w:sz w:val="20"/>
          <w:szCs w:val="20"/>
        </w:rPr>
      </w:pPr>
    </w:p>
    <w:p w14:paraId="1D848190" w14:textId="77777777" w:rsidR="00B56F5D" w:rsidRDefault="00B56F5D" w:rsidP="00B56F5D">
      <w:pPr>
        <w:numPr>
          <w:ilvl w:val="0"/>
          <w:numId w:val="2"/>
        </w:numPr>
        <w:tabs>
          <w:tab w:val="left" w:pos="3402"/>
        </w:tabs>
        <w:rPr>
          <w:rFonts w:ascii="Arial" w:hAnsi="Arial" w:cs="Arial"/>
          <w:color w:val="000000"/>
          <w:sz w:val="20"/>
          <w:szCs w:val="20"/>
        </w:rPr>
      </w:pPr>
      <w:r>
        <w:rPr>
          <w:rFonts w:ascii="Arial" w:hAnsi="Arial" w:cs="Arial"/>
          <w:color w:val="000000"/>
          <w:sz w:val="20"/>
          <w:szCs w:val="20"/>
        </w:rPr>
        <w:t>Der Vertrag tritt mit Unterzeichnung durch beide Parteien in Kraft und endet frühestens am 31.12</w:t>
      </w:r>
      <w:bookmarkStart w:id="2" w:name="Text3"/>
      <w:r>
        <w:rPr>
          <w:rFonts w:ascii="Arial" w:hAnsi="Arial" w:cs="Arial"/>
          <w:color w:val="000000"/>
          <w:sz w:val="20"/>
          <w:szCs w:val="20"/>
        </w:rPr>
        <w:t>.</w:t>
      </w:r>
      <w:bookmarkEnd w:id="2"/>
      <w:r w:rsidR="00A96639">
        <w:rPr>
          <w:rFonts w:ascii="Arial" w:hAnsi="Arial" w:cs="Arial"/>
          <w:color w:val="000000"/>
          <w:sz w:val="20"/>
          <w:szCs w:val="20"/>
        </w:rPr>
        <w:t>2025</w:t>
      </w:r>
      <w:r>
        <w:rPr>
          <w:rFonts w:ascii="Arial" w:hAnsi="Arial" w:cs="Arial"/>
          <w:color w:val="000000"/>
          <w:sz w:val="20"/>
          <w:szCs w:val="20"/>
        </w:rPr>
        <w:t>. Der Vertrag verlängert sich um jeweils ein weiteres Jahr, wenn er nicht mit einer Frist von drei Monaten zum Jahresende schriftlich gekündigt wird.</w:t>
      </w:r>
    </w:p>
    <w:p w14:paraId="7F6B374B" w14:textId="77777777" w:rsidR="00B56F5D" w:rsidRDefault="00B56F5D" w:rsidP="00B56F5D">
      <w:pPr>
        <w:tabs>
          <w:tab w:val="left" w:pos="3402"/>
        </w:tabs>
        <w:rPr>
          <w:rFonts w:ascii="Arial" w:hAnsi="Arial" w:cs="Arial"/>
          <w:color w:val="000000"/>
          <w:sz w:val="20"/>
          <w:szCs w:val="20"/>
        </w:rPr>
      </w:pPr>
    </w:p>
    <w:p w14:paraId="4F352B1C" w14:textId="77777777" w:rsidR="00B56F5D" w:rsidRDefault="00B56F5D" w:rsidP="00B56F5D">
      <w:pPr>
        <w:numPr>
          <w:ilvl w:val="0"/>
          <w:numId w:val="2"/>
        </w:numPr>
        <w:tabs>
          <w:tab w:val="left" w:pos="3402"/>
        </w:tabs>
        <w:rPr>
          <w:rFonts w:ascii="Arial" w:hAnsi="Arial" w:cs="Arial"/>
          <w:color w:val="000000"/>
          <w:sz w:val="20"/>
          <w:szCs w:val="20"/>
        </w:rPr>
      </w:pPr>
      <w:r>
        <w:rPr>
          <w:rFonts w:ascii="Arial" w:hAnsi="Arial" w:cs="Arial"/>
          <w:color w:val="000000"/>
          <w:sz w:val="20"/>
          <w:szCs w:val="20"/>
        </w:rPr>
        <w:t xml:space="preserve">Gerichtsstand </w:t>
      </w:r>
      <w:r w:rsidRPr="00EF6570">
        <w:rPr>
          <w:rFonts w:ascii="Arial" w:hAnsi="Arial" w:cs="Arial"/>
          <w:sz w:val="20"/>
          <w:szCs w:val="20"/>
        </w:rPr>
        <w:t>ist [Musterstadt].</w:t>
      </w:r>
    </w:p>
    <w:p w14:paraId="45C3BC8B" w14:textId="77777777" w:rsidR="00B56F5D" w:rsidRDefault="00B56F5D" w:rsidP="00B56F5D">
      <w:pPr>
        <w:rPr>
          <w:rFonts w:ascii="Arial" w:hAnsi="Arial" w:cs="Arial"/>
          <w:color w:val="000000"/>
          <w:sz w:val="20"/>
          <w:szCs w:val="20"/>
        </w:rPr>
      </w:pPr>
    </w:p>
    <w:p w14:paraId="01250581" w14:textId="77777777" w:rsidR="00B56F5D" w:rsidRDefault="00B56F5D" w:rsidP="00B56F5D">
      <w:pPr>
        <w:rPr>
          <w:rFonts w:ascii="Arial" w:hAnsi="Arial" w:cs="Arial"/>
          <w:color w:val="000000"/>
          <w:sz w:val="20"/>
          <w:szCs w:val="20"/>
        </w:rPr>
      </w:pPr>
    </w:p>
    <w:tbl>
      <w:tblPr>
        <w:tblW w:w="8910" w:type="dxa"/>
        <w:tblInd w:w="70" w:type="dxa"/>
        <w:tblCellMar>
          <w:left w:w="70" w:type="dxa"/>
          <w:right w:w="70" w:type="dxa"/>
        </w:tblCellMar>
        <w:tblLook w:val="0000" w:firstRow="0" w:lastRow="0" w:firstColumn="0" w:lastColumn="0" w:noHBand="0" w:noVBand="0"/>
      </w:tblPr>
      <w:tblGrid>
        <w:gridCol w:w="474"/>
        <w:gridCol w:w="8436"/>
      </w:tblGrid>
      <w:tr w:rsidR="00551F7D" w14:paraId="07C608FF" w14:textId="77777777" w:rsidTr="00B56F5D">
        <w:trPr>
          <w:trHeight w:val="300"/>
        </w:trPr>
        <w:tc>
          <w:tcPr>
            <w:tcW w:w="474" w:type="dxa"/>
            <w:tcBorders>
              <w:top w:val="nil"/>
              <w:left w:val="nil"/>
              <w:bottom w:val="nil"/>
              <w:right w:val="nil"/>
            </w:tcBorders>
            <w:noWrap/>
          </w:tcPr>
          <w:p w14:paraId="0450D3A6" w14:textId="77777777" w:rsidR="00551F7D" w:rsidRDefault="00551F7D">
            <w:pPr>
              <w:rPr>
                <w:rFonts w:ascii="Arial" w:hAnsi="Arial" w:cs="Arial"/>
                <w:color w:val="000000"/>
                <w:sz w:val="20"/>
                <w:szCs w:val="20"/>
              </w:rPr>
            </w:pPr>
          </w:p>
        </w:tc>
        <w:tc>
          <w:tcPr>
            <w:tcW w:w="8436" w:type="dxa"/>
            <w:tcBorders>
              <w:top w:val="nil"/>
              <w:left w:val="nil"/>
              <w:bottom w:val="nil"/>
              <w:right w:val="nil"/>
            </w:tcBorders>
            <w:noWrap/>
          </w:tcPr>
          <w:p w14:paraId="2BD43A1C" w14:textId="77777777" w:rsidR="00551F7D" w:rsidRDefault="00551F7D">
            <w:pPr>
              <w:rPr>
                <w:rFonts w:ascii="Calibri" w:hAnsi="Calibri"/>
                <w:color w:val="000000"/>
                <w:sz w:val="22"/>
                <w:szCs w:val="22"/>
              </w:rPr>
            </w:pPr>
          </w:p>
        </w:tc>
      </w:tr>
      <w:tr w:rsidR="00551F7D" w14:paraId="47D948D2" w14:textId="77777777" w:rsidTr="00B56F5D">
        <w:trPr>
          <w:trHeight w:val="300"/>
        </w:trPr>
        <w:tc>
          <w:tcPr>
            <w:tcW w:w="474" w:type="dxa"/>
            <w:tcBorders>
              <w:top w:val="nil"/>
              <w:left w:val="nil"/>
              <w:bottom w:val="nil"/>
              <w:right w:val="nil"/>
            </w:tcBorders>
            <w:noWrap/>
          </w:tcPr>
          <w:p w14:paraId="5353DF09" w14:textId="77777777" w:rsidR="00551F7D" w:rsidRDefault="00551F7D">
            <w:pPr>
              <w:rPr>
                <w:rFonts w:ascii="Arial" w:hAnsi="Arial" w:cs="Arial"/>
                <w:color w:val="000000"/>
                <w:sz w:val="20"/>
                <w:szCs w:val="20"/>
              </w:rPr>
            </w:pPr>
          </w:p>
        </w:tc>
        <w:tc>
          <w:tcPr>
            <w:tcW w:w="8436" w:type="dxa"/>
            <w:tcBorders>
              <w:top w:val="single" w:sz="4" w:space="0" w:color="auto"/>
              <w:left w:val="nil"/>
              <w:bottom w:val="nil"/>
              <w:right w:val="nil"/>
            </w:tcBorders>
            <w:noWrap/>
          </w:tcPr>
          <w:p w14:paraId="53A04DE6" w14:textId="77777777" w:rsidR="00551F7D" w:rsidRDefault="00551F7D">
            <w:pPr>
              <w:rPr>
                <w:rFonts w:ascii="Arial" w:hAnsi="Arial" w:cs="Arial"/>
                <w:color w:val="000000"/>
                <w:sz w:val="20"/>
                <w:szCs w:val="20"/>
              </w:rPr>
            </w:pPr>
            <w:r>
              <w:rPr>
                <w:rFonts w:ascii="Arial" w:hAnsi="Arial" w:cs="Arial"/>
                <w:color w:val="000000"/>
                <w:sz w:val="20"/>
                <w:szCs w:val="20"/>
              </w:rPr>
              <w:t>Ort, Datum</w:t>
            </w:r>
            <w:r w:rsidR="00B56F5D">
              <w:rPr>
                <w:rFonts w:ascii="Arial" w:hAnsi="Arial" w:cs="Arial"/>
                <w:color w:val="000000"/>
                <w:sz w:val="20"/>
                <w:szCs w:val="20"/>
              </w:rPr>
              <w:tab/>
            </w:r>
            <w:r w:rsidR="00B56F5D">
              <w:rPr>
                <w:rFonts w:ascii="Arial" w:hAnsi="Arial" w:cs="Arial"/>
                <w:color w:val="000000"/>
                <w:sz w:val="20"/>
                <w:szCs w:val="20"/>
              </w:rPr>
              <w:tab/>
            </w:r>
            <w:r w:rsidR="00B56F5D">
              <w:rPr>
                <w:rFonts w:ascii="Arial" w:hAnsi="Arial" w:cs="Arial"/>
                <w:color w:val="000000"/>
                <w:sz w:val="20"/>
                <w:szCs w:val="20"/>
              </w:rPr>
              <w:tab/>
            </w:r>
            <w:r>
              <w:rPr>
                <w:rFonts w:ascii="Arial" w:hAnsi="Arial" w:cs="Arial"/>
                <w:color w:val="000000"/>
                <w:sz w:val="20"/>
                <w:szCs w:val="20"/>
              </w:rPr>
              <w:t>Unterschrift des Auftraggebers</w:t>
            </w:r>
          </w:p>
        </w:tc>
      </w:tr>
      <w:tr w:rsidR="00551F7D" w14:paraId="47870351" w14:textId="77777777" w:rsidTr="00B56F5D">
        <w:trPr>
          <w:trHeight w:val="300"/>
        </w:trPr>
        <w:tc>
          <w:tcPr>
            <w:tcW w:w="474" w:type="dxa"/>
            <w:tcBorders>
              <w:top w:val="nil"/>
              <w:left w:val="nil"/>
              <w:bottom w:val="nil"/>
              <w:right w:val="nil"/>
            </w:tcBorders>
            <w:noWrap/>
          </w:tcPr>
          <w:p w14:paraId="75CB7913" w14:textId="77777777" w:rsidR="00551F7D" w:rsidRDefault="00551F7D">
            <w:pPr>
              <w:rPr>
                <w:rFonts w:ascii="Arial" w:hAnsi="Arial" w:cs="Arial"/>
                <w:color w:val="000000"/>
                <w:sz w:val="20"/>
                <w:szCs w:val="20"/>
              </w:rPr>
            </w:pPr>
          </w:p>
        </w:tc>
        <w:tc>
          <w:tcPr>
            <w:tcW w:w="8436" w:type="dxa"/>
            <w:tcBorders>
              <w:top w:val="nil"/>
              <w:left w:val="nil"/>
              <w:bottom w:val="nil"/>
              <w:right w:val="nil"/>
            </w:tcBorders>
            <w:noWrap/>
          </w:tcPr>
          <w:p w14:paraId="19F0D779" w14:textId="77777777" w:rsidR="00551F7D" w:rsidRDefault="00551F7D">
            <w:pPr>
              <w:rPr>
                <w:rFonts w:ascii="Arial" w:hAnsi="Arial" w:cs="Arial"/>
                <w:color w:val="000000"/>
                <w:sz w:val="20"/>
                <w:szCs w:val="20"/>
              </w:rPr>
            </w:pPr>
          </w:p>
        </w:tc>
      </w:tr>
      <w:tr w:rsidR="00551F7D" w14:paraId="464298DD" w14:textId="77777777" w:rsidTr="00B56F5D">
        <w:trPr>
          <w:trHeight w:val="300"/>
        </w:trPr>
        <w:tc>
          <w:tcPr>
            <w:tcW w:w="474" w:type="dxa"/>
            <w:tcBorders>
              <w:top w:val="nil"/>
              <w:left w:val="nil"/>
              <w:bottom w:val="nil"/>
              <w:right w:val="nil"/>
            </w:tcBorders>
            <w:noWrap/>
          </w:tcPr>
          <w:p w14:paraId="21970368" w14:textId="77777777" w:rsidR="00551F7D" w:rsidRDefault="00551F7D">
            <w:pPr>
              <w:rPr>
                <w:rFonts w:ascii="Arial" w:hAnsi="Arial" w:cs="Arial"/>
                <w:color w:val="000000"/>
                <w:sz w:val="20"/>
                <w:szCs w:val="20"/>
              </w:rPr>
            </w:pPr>
          </w:p>
        </w:tc>
        <w:tc>
          <w:tcPr>
            <w:tcW w:w="8436" w:type="dxa"/>
            <w:tcBorders>
              <w:top w:val="nil"/>
              <w:left w:val="nil"/>
              <w:bottom w:val="nil"/>
              <w:right w:val="nil"/>
            </w:tcBorders>
            <w:noWrap/>
          </w:tcPr>
          <w:p w14:paraId="396A8379" w14:textId="77777777" w:rsidR="00551F7D" w:rsidRDefault="00551F7D">
            <w:pPr>
              <w:rPr>
                <w:rFonts w:ascii="Arial" w:hAnsi="Arial" w:cs="Arial"/>
                <w:color w:val="000000"/>
                <w:sz w:val="20"/>
                <w:szCs w:val="20"/>
              </w:rPr>
            </w:pPr>
          </w:p>
        </w:tc>
      </w:tr>
      <w:tr w:rsidR="00551F7D" w14:paraId="5172DA02" w14:textId="77777777" w:rsidTr="00B56F5D">
        <w:trPr>
          <w:trHeight w:val="300"/>
        </w:trPr>
        <w:tc>
          <w:tcPr>
            <w:tcW w:w="474" w:type="dxa"/>
            <w:tcBorders>
              <w:top w:val="nil"/>
              <w:left w:val="nil"/>
              <w:bottom w:val="nil"/>
              <w:right w:val="nil"/>
            </w:tcBorders>
            <w:noWrap/>
          </w:tcPr>
          <w:p w14:paraId="03EF434F" w14:textId="77777777" w:rsidR="00551F7D" w:rsidRDefault="00551F7D">
            <w:pPr>
              <w:rPr>
                <w:rFonts w:ascii="Arial" w:hAnsi="Arial" w:cs="Arial"/>
                <w:color w:val="000000"/>
                <w:sz w:val="20"/>
                <w:szCs w:val="20"/>
              </w:rPr>
            </w:pPr>
          </w:p>
        </w:tc>
        <w:tc>
          <w:tcPr>
            <w:tcW w:w="8436" w:type="dxa"/>
            <w:tcBorders>
              <w:top w:val="single" w:sz="4" w:space="0" w:color="auto"/>
              <w:left w:val="nil"/>
              <w:bottom w:val="nil"/>
              <w:right w:val="nil"/>
            </w:tcBorders>
            <w:noWrap/>
          </w:tcPr>
          <w:p w14:paraId="0CF5EC31" w14:textId="77777777" w:rsidR="00551F7D" w:rsidRDefault="00B56F5D">
            <w:pPr>
              <w:rPr>
                <w:rFonts w:ascii="Arial" w:hAnsi="Arial" w:cs="Arial"/>
                <w:color w:val="000000"/>
                <w:sz w:val="20"/>
                <w:szCs w:val="20"/>
              </w:rPr>
            </w:pPr>
            <w:r>
              <w:rPr>
                <w:rFonts w:ascii="Arial" w:hAnsi="Arial" w:cs="Arial"/>
                <w:color w:val="000000"/>
                <w:sz w:val="20"/>
                <w:szCs w:val="20"/>
              </w:rPr>
              <w:t>Ort, Datum</w:t>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sidR="00551F7D">
              <w:rPr>
                <w:rFonts w:ascii="Arial" w:hAnsi="Arial" w:cs="Arial"/>
                <w:color w:val="000000"/>
                <w:sz w:val="20"/>
                <w:szCs w:val="20"/>
              </w:rPr>
              <w:t>Unterschrift des Auftragnehmers</w:t>
            </w:r>
          </w:p>
        </w:tc>
      </w:tr>
      <w:tr w:rsidR="00551F7D" w14:paraId="6525EAAD" w14:textId="77777777" w:rsidTr="00B56F5D">
        <w:trPr>
          <w:trHeight w:val="300"/>
        </w:trPr>
        <w:tc>
          <w:tcPr>
            <w:tcW w:w="474" w:type="dxa"/>
            <w:tcBorders>
              <w:top w:val="nil"/>
              <w:left w:val="nil"/>
              <w:bottom w:val="nil"/>
              <w:right w:val="nil"/>
            </w:tcBorders>
            <w:noWrap/>
          </w:tcPr>
          <w:p w14:paraId="3E226022" w14:textId="77777777" w:rsidR="00551F7D" w:rsidRDefault="00551F7D">
            <w:pPr>
              <w:rPr>
                <w:rFonts w:ascii="Arial" w:hAnsi="Arial" w:cs="Arial"/>
                <w:color w:val="000000"/>
                <w:sz w:val="20"/>
                <w:szCs w:val="20"/>
              </w:rPr>
            </w:pPr>
          </w:p>
        </w:tc>
        <w:tc>
          <w:tcPr>
            <w:tcW w:w="8436" w:type="dxa"/>
            <w:tcBorders>
              <w:top w:val="nil"/>
              <w:left w:val="nil"/>
              <w:bottom w:val="nil"/>
              <w:right w:val="nil"/>
            </w:tcBorders>
            <w:noWrap/>
          </w:tcPr>
          <w:p w14:paraId="47CED749" w14:textId="77777777" w:rsidR="00551F7D" w:rsidRDefault="00551F7D">
            <w:pPr>
              <w:rPr>
                <w:rFonts w:ascii="Arial" w:hAnsi="Arial" w:cs="Arial"/>
                <w:color w:val="000000"/>
                <w:sz w:val="20"/>
                <w:szCs w:val="20"/>
              </w:rPr>
            </w:pPr>
          </w:p>
        </w:tc>
      </w:tr>
    </w:tbl>
    <w:p w14:paraId="7AA8E2E9" w14:textId="77777777" w:rsidR="00E23879" w:rsidRDefault="00E23879" w:rsidP="00E23879">
      <w:pPr>
        <w:rPr>
          <w:rFonts w:ascii="Arial" w:hAnsi="Arial" w:cs="Arial"/>
          <w:color w:val="000000"/>
          <w:sz w:val="20"/>
          <w:szCs w:val="20"/>
        </w:rPr>
      </w:pPr>
    </w:p>
    <w:p w14:paraId="3C15EC59" w14:textId="77777777" w:rsidR="00E23879" w:rsidRPr="00E23879" w:rsidRDefault="00E23879" w:rsidP="00E23879">
      <w:pPr>
        <w:rPr>
          <w:rFonts w:ascii="Arial" w:hAnsi="Arial" w:cs="Arial"/>
          <w:color w:val="FF0000"/>
          <w:sz w:val="20"/>
          <w:szCs w:val="20"/>
        </w:rPr>
      </w:pPr>
      <w:r w:rsidRPr="00E23879">
        <w:rPr>
          <w:rFonts w:ascii="Arial" w:hAnsi="Arial" w:cs="Arial"/>
          <w:color w:val="FF0000"/>
          <w:sz w:val="20"/>
          <w:szCs w:val="20"/>
        </w:rPr>
        <w:t>[Hekatron weist darauf hin, dass gegenüber der Hekatron Vertriebs GmbH keine Haftungsansprüche bei Verwendung dieser Unterlagen entstehen. Hekatron empfiehlt Ihnen eine Abstimmung mit Ihrem Rechtsberater.]</w:t>
      </w:r>
    </w:p>
    <w:p w14:paraId="3018D4CB" w14:textId="77777777" w:rsidR="00B313EE" w:rsidRPr="00E23879" w:rsidRDefault="00B313EE">
      <w:pPr>
        <w:rPr>
          <w:rFonts w:ascii="Arial" w:hAnsi="Arial" w:cs="Arial"/>
          <w:color w:val="000000"/>
          <w:sz w:val="20"/>
          <w:szCs w:val="20"/>
        </w:rPr>
      </w:pPr>
    </w:p>
    <w:sectPr w:rsidR="00B313EE" w:rsidRPr="00E2387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7A35"/>
    <w:multiLevelType w:val="hybridMultilevel"/>
    <w:tmpl w:val="60900E2E"/>
    <w:lvl w:ilvl="0" w:tplc="0407000F">
      <w:start w:val="1"/>
      <w:numFmt w:val="decimal"/>
      <w:lvlText w:val="%1."/>
      <w:lvlJc w:val="left"/>
      <w:pPr>
        <w:tabs>
          <w:tab w:val="num" w:pos="360"/>
        </w:tabs>
        <w:ind w:left="360" w:hanging="360"/>
      </w:pPr>
      <w:rPr>
        <w:rFont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C3C0656"/>
    <w:multiLevelType w:val="hybridMultilevel"/>
    <w:tmpl w:val="614ACFA2"/>
    <w:lvl w:ilvl="0" w:tplc="8682D32C">
      <w:start w:val="1"/>
      <w:numFmt w:val="bullet"/>
      <w:pStyle w:val="Aufzhlung2"/>
      <w:lvlText w:val=""/>
      <w:lvlJc w:val="left"/>
      <w:pPr>
        <w:tabs>
          <w:tab w:val="num" w:pos="0"/>
        </w:tabs>
        <w:ind w:left="284" w:hanging="284"/>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2122143985">
    <w:abstractNumId w:val="1"/>
  </w:num>
  <w:num w:numId="2" w16cid:durableId="1753548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9F"/>
    <w:rsid w:val="000006DE"/>
    <w:rsid w:val="00000A45"/>
    <w:rsid w:val="000012E4"/>
    <w:rsid w:val="00003446"/>
    <w:rsid w:val="00003B3E"/>
    <w:rsid w:val="00004310"/>
    <w:rsid w:val="0000450B"/>
    <w:rsid w:val="000049D9"/>
    <w:rsid w:val="00005FD5"/>
    <w:rsid w:val="00006C6A"/>
    <w:rsid w:val="0000746C"/>
    <w:rsid w:val="000101EF"/>
    <w:rsid w:val="00010F47"/>
    <w:rsid w:val="00011D85"/>
    <w:rsid w:val="00013B46"/>
    <w:rsid w:val="000144A9"/>
    <w:rsid w:val="00014A21"/>
    <w:rsid w:val="00015241"/>
    <w:rsid w:val="0001594D"/>
    <w:rsid w:val="00015966"/>
    <w:rsid w:val="00016193"/>
    <w:rsid w:val="000166CE"/>
    <w:rsid w:val="000167D9"/>
    <w:rsid w:val="00016A80"/>
    <w:rsid w:val="00016A84"/>
    <w:rsid w:val="00017875"/>
    <w:rsid w:val="00017EB0"/>
    <w:rsid w:val="0002066A"/>
    <w:rsid w:val="00020F5D"/>
    <w:rsid w:val="000225D4"/>
    <w:rsid w:val="00022A35"/>
    <w:rsid w:val="00022ABC"/>
    <w:rsid w:val="00024876"/>
    <w:rsid w:val="000249F7"/>
    <w:rsid w:val="000257E7"/>
    <w:rsid w:val="000260A4"/>
    <w:rsid w:val="000265A1"/>
    <w:rsid w:val="00027159"/>
    <w:rsid w:val="000278E8"/>
    <w:rsid w:val="00030004"/>
    <w:rsid w:val="00030367"/>
    <w:rsid w:val="00031BF7"/>
    <w:rsid w:val="00031FBF"/>
    <w:rsid w:val="00032100"/>
    <w:rsid w:val="0003283A"/>
    <w:rsid w:val="00035750"/>
    <w:rsid w:val="00035783"/>
    <w:rsid w:val="00035BEC"/>
    <w:rsid w:val="0003677A"/>
    <w:rsid w:val="00036B4C"/>
    <w:rsid w:val="00036C8E"/>
    <w:rsid w:val="00037090"/>
    <w:rsid w:val="00037359"/>
    <w:rsid w:val="000406C4"/>
    <w:rsid w:val="00042163"/>
    <w:rsid w:val="00044E41"/>
    <w:rsid w:val="000457F3"/>
    <w:rsid w:val="00045AEF"/>
    <w:rsid w:val="000460A7"/>
    <w:rsid w:val="00046F03"/>
    <w:rsid w:val="00047F02"/>
    <w:rsid w:val="00047F8D"/>
    <w:rsid w:val="00050FFE"/>
    <w:rsid w:val="00051E73"/>
    <w:rsid w:val="00051E7D"/>
    <w:rsid w:val="000520AF"/>
    <w:rsid w:val="0005259D"/>
    <w:rsid w:val="000527D3"/>
    <w:rsid w:val="00052A08"/>
    <w:rsid w:val="00052CBD"/>
    <w:rsid w:val="00052DAE"/>
    <w:rsid w:val="000533F9"/>
    <w:rsid w:val="000537DE"/>
    <w:rsid w:val="000549FD"/>
    <w:rsid w:val="000556D2"/>
    <w:rsid w:val="000575AD"/>
    <w:rsid w:val="00061528"/>
    <w:rsid w:val="00061DEC"/>
    <w:rsid w:val="00063154"/>
    <w:rsid w:val="0006337C"/>
    <w:rsid w:val="00063E65"/>
    <w:rsid w:val="0006590D"/>
    <w:rsid w:val="00065F80"/>
    <w:rsid w:val="0006601A"/>
    <w:rsid w:val="00067AB0"/>
    <w:rsid w:val="00067D40"/>
    <w:rsid w:val="00070B77"/>
    <w:rsid w:val="000722C4"/>
    <w:rsid w:val="000737FA"/>
    <w:rsid w:val="00074A8D"/>
    <w:rsid w:val="00074C2C"/>
    <w:rsid w:val="00074D61"/>
    <w:rsid w:val="00076B58"/>
    <w:rsid w:val="00077B76"/>
    <w:rsid w:val="00080357"/>
    <w:rsid w:val="000803D3"/>
    <w:rsid w:val="00081AF8"/>
    <w:rsid w:val="00082069"/>
    <w:rsid w:val="00083D14"/>
    <w:rsid w:val="00084B5E"/>
    <w:rsid w:val="000863F0"/>
    <w:rsid w:val="000864A9"/>
    <w:rsid w:val="00086597"/>
    <w:rsid w:val="0009073D"/>
    <w:rsid w:val="000913B9"/>
    <w:rsid w:val="00091F43"/>
    <w:rsid w:val="000927C2"/>
    <w:rsid w:val="00092A51"/>
    <w:rsid w:val="00092C1A"/>
    <w:rsid w:val="00093F6A"/>
    <w:rsid w:val="000941BC"/>
    <w:rsid w:val="00094577"/>
    <w:rsid w:val="0009613C"/>
    <w:rsid w:val="000962CB"/>
    <w:rsid w:val="00096530"/>
    <w:rsid w:val="00096FD2"/>
    <w:rsid w:val="00097C4B"/>
    <w:rsid w:val="00097CB9"/>
    <w:rsid w:val="000A0E40"/>
    <w:rsid w:val="000A1142"/>
    <w:rsid w:val="000A15E2"/>
    <w:rsid w:val="000A1CC4"/>
    <w:rsid w:val="000A1EE3"/>
    <w:rsid w:val="000A3202"/>
    <w:rsid w:val="000A33E6"/>
    <w:rsid w:val="000A397E"/>
    <w:rsid w:val="000A3FC9"/>
    <w:rsid w:val="000A40B9"/>
    <w:rsid w:val="000A44AF"/>
    <w:rsid w:val="000A4EE4"/>
    <w:rsid w:val="000A546A"/>
    <w:rsid w:val="000A67A3"/>
    <w:rsid w:val="000A6C00"/>
    <w:rsid w:val="000A70B3"/>
    <w:rsid w:val="000A75E7"/>
    <w:rsid w:val="000A75FA"/>
    <w:rsid w:val="000A7CB8"/>
    <w:rsid w:val="000B0788"/>
    <w:rsid w:val="000B11F0"/>
    <w:rsid w:val="000B402C"/>
    <w:rsid w:val="000C062C"/>
    <w:rsid w:val="000C11E9"/>
    <w:rsid w:val="000C1252"/>
    <w:rsid w:val="000C1DFF"/>
    <w:rsid w:val="000C329D"/>
    <w:rsid w:val="000C4B23"/>
    <w:rsid w:val="000C4C46"/>
    <w:rsid w:val="000C572C"/>
    <w:rsid w:val="000C6FD1"/>
    <w:rsid w:val="000C7824"/>
    <w:rsid w:val="000D035E"/>
    <w:rsid w:val="000D0B49"/>
    <w:rsid w:val="000D11E9"/>
    <w:rsid w:val="000D235D"/>
    <w:rsid w:val="000D25F6"/>
    <w:rsid w:val="000D3155"/>
    <w:rsid w:val="000D3C0D"/>
    <w:rsid w:val="000D5E05"/>
    <w:rsid w:val="000D6540"/>
    <w:rsid w:val="000D6C1A"/>
    <w:rsid w:val="000D6D22"/>
    <w:rsid w:val="000D7B96"/>
    <w:rsid w:val="000D7E6E"/>
    <w:rsid w:val="000E0722"/>
    <w:rsid w:val="000E0744"/>
    <w:rsid w:val="000E0929"/>
    <w:rsid w:val="000E0C23"/>
    <w:rsid w:val="000E118D"/>
    <w:rsid w:val="000E1341"/>
    <w:rsid w:val="000E2007"/>
    <w:rsid w:val="000E2487"/>
    <w:rsid w:val="000E2B38"/>
    <w:rsid w:val="000E2EAC"/>
    <w:rsid w:val="000E31B7"/>
    <w:rsid w:val="000E36CD"/>
    <w:rsid w:val="000E375C"/>
    <w:rsid w:val="000E394C"/>
    <w:rsid w:val="000E3DB9"/>
    <w:rsid w:val="000E42F0"/>
    <w:rsid w:val="000E4DA1"/>
    <w:rsid w:val="000E6125"/>
    <w:rsid w:val="000F10C9"/>
    <w:rsid w:val="000F1C74"/>
    <w:rsid w:val="000F2520"/>
    <w:rsid w:val="000F3376"/>
    <w:rsid w:val="000F3AC4"/>
    <w:rsid w:val="000F3C5F"/>
    <w:rsid w:val="000F5C11"/>
    <w:rsid w:val="000F5C84"/>
    <w:rsid w:val="000F6717"/>
    <w:rsid w:val="000F7019"/>
    <w:rsid w:val="000F7C50"/>
    <w:rsid w:val="000F7FE7"/>
    <w:rsid w:val="001008D7"/>
    <w:rsid w:val="0010264E"/>
    <w:rsid w:val="00102661"/>
    <w:rsid w:val="001026FC"/>
    <w:rsid w:val="00102B11"/>
    <w:rsid w:val="001039E7"/>
    <w:rsid w:val="00103C92"/>
    <w:rsid w:val="00103E0E"/>
    <w:rsid w:val="00104322"/>
    <w:rsid w:val="00104EE4"/>
    <w:rsid w:val="0010628C"/>
    <w:rsid w:val="0010779F"/>
    <w:rsid w:val="00107B02"/>
    <w:rsid w:val="00107FDE"/>
    <w:rsid w:val="00110C07"/>
    <w:rsid w:val="00112A75"/>
    <w:rsid w:val="00114678"/>
    <w:rsid w:val="00115ED2"/>
    <w:rsid w:val="00115EE3"/>
    <w:rsid w:val="001166DB"/>
    <w:rsid w:val="00116CEF"/>
    <w:rsid w:val="00117076"/>
    <w:rsid w:val="00117770"/>
    <w:rsid w:val="00121295"/>
    <w:rsid w:val="00121B4D"/>
    <w:rsid w:val="0012278E"/>
    <w:rsid w:val="00122860"/>
    <w:rsid w:val="00122D5F"/>
    <w:rsid w:val="001230AD"/>
    <w:rsid w:val="001232BB"/>
    <w:rsid w:val="001232EF"/>
    <w:rsid w:val="00123618"/>
    <w:rsid w:val="00123A05"/>
    <w:rsid w:val="00125A27"/>
    <w:rsid w:val="00126494"/>
    <w:rsid w:val="00126FB5"/>
    <w:rsid w:val="0012738E"/>
    <w:rsid w:val="00127C36"/>
    <w:rsid w:val="00130458"/>
    <w:rsid w:val="00130592"/>
    <w:rsid w:val="0013268D"/>
    <w:rsid w:val="001327E5"/>
    <w:rsid w:val="00132B75"/>
    <w:rsid w:val="00132E98"/>
    <w:rsid w:val="00135B28"/>
    <w:rsid w:val="001360E5"/>
    <w:rsid w:val="0013644B"/>
    <w:rsid w:val="00136621"/>
    <w:rsid w:val="00136CD6"/>
    <w:rsid w:val="001374D5"/>
    <w:rsid w:val="001374F3"/>
    <w:rsid w:val="00137AF0"/>
    <w:rsid w:val="00140C0E"/>
    <w:rsid w:val="001415AB"/>
    <w:rsid w:val="001429A7"/>
    <w:rsid w:val="001445AE"/>
    <w:rsid w:val="0014470F"/>
    <w:rsid w:val="00144842"/>
    <w:rsid w:val="001448A4"/>
    <w:rsid w:val="00144980"/>
    <w:rsid w:val="00146F78"/>
    <w:rsid w:val="00147055"/>
    <w:rsid w:val="001477E7"/>
    <w:rsid w:val="00147955"/>
    <w:rsid w:val="00151092"/>
    <w:rsid w:val="00151B77"/>
    <w:rsid w:val="00152098"/>
    <w:rsid w:val="00152A2C"/>
    <w:rsid w:val="001540AD"/>
    <w:rsid w:val="001547CC"/>
    <w:rsid w:val="00154898"/>
    <w:rsid w:val="00155011"/>
    <w:rsid w:val="00155056"/>
    <w:rsid w:val="001552B4"/>
    <w:rsid w:val="00156022"/>
    <w:rsid w:val="00156239"/>
    <w:rsid w:val="00156C65"/>
    <w:rsid w:val="001619E5"/>
    <w:rsid w:val="00162469"/>
    <w:rsid w:val="00162C3A"/>
    <w:rsid w:val="00162C5D"/>
    <w:rsid w:val="001634AB"/>
    <w:rsid w:val="00165591"/>
    <w:rsid w:val="00166D47"/>
    <w:rsid w:val="00167F51"/>
    <w:rsid w:val="00170960"/>
    <w:rsid w:val="0017292A"/>
    <w:rsid w:val="001735AC"/>
    <w:rsid w:val="00174281"/>
    <w:rsid w:val="00175092"/>
    <w:rsid w:val="001757A3"/>
    <w:rsid w:val="00175D12"/>
    <w:rsid w:val="001765F2"/>
    <w:rsid w:val="00177174"/>
    <w:rsid w:val="00177502"/>
    <w:rsid w:val="001806E5"/>
    <w:rsid w:val="001828B5"/>
    <w:rsid w:val="00182E9F"/>
    <w:rsid w:val="001835D6"/>
    <w:rsid w:val="00183A0B"/>
    <w:rsid w:val="00185046"/>
    <w:rsid w:val="0018515A"/>
    <w:rsid w:val="001855C4"/>
    <w:rsid w:val="00186A12"/>
    <w:rsid w:val="00186B50"/>
    <w:rsid w:val="0018754B"/>
    <w:rsid w:val="0019019E"/>
    <w:rsid w:val="00190A50"/>
    <w:rsid w:val="00191F0F"/>
    <w:rsid w:val="00192B7D"/>
    <w:rsid w:val="0019405B"/>
    <w:rsid w:val="00194F62"/>
    <w:rsid w:val="0019502B"/>
    <w:rsid w:val="001959D4"/>
    <w:rsid w:val="0019635A"/>
    <w:rsid w:val="00196A98"/>
    <w:rsid w:val="00196BF4"/>
    <w:rsid w:val="001A03FC"/>
    <w:rsid w:val="001A1C40"/>
    <w:rsid w:val="001A1F33"/>
    <w:rsid w:val="001A1FAB"/>
    <w:rsid w:val="001A314B"/>
    <w:rsid w:val="001A3C7D"/>
    <w:rsid w:val="001A48EC"/>
    <w:rsid w:val="001A4A39"/>
    <w:rsid w:val="001A5914"/>
    <w:rsid w:val="001A5A65"/>
    <w:rsid w:val="001A635C"/>
    <w:rsid w:val="001A6FB7"/>
    <w:rsid w:val="001A7742"/>
    <w:rsid w:val="001A7788"/>
    <w:rsid w:val="001B0937"/>
    <w:rsid w:val="001B0966"/>
    <w:rsid w:val="001B4405"/>
    <w:rsid w:val="001B459B"/>
    <w:rsid w:val="001B52DC"/>
    <w:rsid w:val="001B56DA"/>
    <w:rsid w:val="001B5C00"/>
    <w:rsid w:val="001B69AD"/>
    <w:rsid w:val="001B75D1"/>
    <w:rsid w:val="001B7CBB"/>
    <w:rsid w:val="001C0FD6"/>
    <w:rsid w:val="001C2924"/>
    <w:rsid w:val="001C2A18"/>
    <w:rsid w:val="001C319B"/>
    <w:rsid w:val="001C468B"/>
    <w:rsid w:val="001C5445"/>
    <w:rsid w:val="001C65AE"/>
    <w:rsid w:val="001C6DB1"/>
    <w:rsid w:val="001C7CDD"/>
    <w:rsid w:val="001C7F89"/>
    <w:rsid w:val="001D073C"/>
    <w:rsid w:val="001D2270"/>
    <w:rsid w:val="001D28D0"/>
    <w:rsid w:val="001D48C4"/>
    <w:rsid w:val="001D4AC4"/>
    <w:rsid w:val="001D4BD3"/>
    <w:rsid w:val="001D529C"/>
    <w:rsid w:val="001D5E3D"/>
    <w:rsid w:val="001D5FD1"/>
    <w:rsid w:val="001D63BC"/>
    <w:rsid w:val="001D752B"/>
    <w:rsid w:val="001E025A"/>
    <w:rsid w:val="001E026B"/>
    <w:rsid w:val="001E1DE0"/>
    <w:rsid w:val="001E2B62"/>
    <w:rsid w:val="001E36BA"/>
    <w:rsid w:val="001E3E23"/>
    <w:rsid w:val="001F16AE"/>
    <w:rsid w:val="001F174B"/>
    <w:rsid w:val="001F1BAD"/>
    <w:rsid w:val="001F1FB5"/>
    <w:rsid w:val="001F30B0"/>
    <w:rsid w:val="001F454E"/>
    <w:rsid w:val="001F4719"/>
    <w:rsid w:val="001F4869"/>
    <w:rsid w:val="001F4E1D"/>
    <w:rsid w:val="001F52CA"/>
    <w:rsid w:val="001F58F7"/>
    <w:rsid w:val="001F61C1"/>
    <w:rsid w:val="001F63D6"/>
    <w:rsid w:val="001F79C4"/>
    <w:rsid w:val="001F7B1D"/>
    <w:rsid w:val="00200821"/>
    <w:rsid w:val="00201206"/>
    <w:rsid w:val="002016C6"/>
    <w:rsid w:val="00201E09"/>
    <w:rsid w:val="00202279"/>
    <w:rsid w:val="002036B0"/>
    <w:rsid w:val="00203FFC"/>
    <w:rsid w:val="00204292"/>
    <w:rsid w:val="00204462"/>
    <w:rsid w:val="002045B9"/>
    <w:rsid w:val="00205CC7"/>
    <w:rsid w:val="00205FB8"/>
    <w:rsid w:val="002067A1"/>
    <w:rsid w:val="00206DE9"/>
    <w:rsid w:val="00207552"/>
    <w:rsid w:val="00210993"/>
    <w:rsid w:val="00212420"/>
    <w:rsid w:val="00212E6C"/>
    <w:rsid w:val="002131B8"/>
    <w:rsid w:val="002135CF"/>
    <w:rsid w:val="00213656"/>
    <w:rsid w:val="00213FB1"/>
    <w:rsid w:val="00214D04"/>
    <w:rsid w:val="00214D16"/>
    <w:rsid w:val="0021522C"/>
    <w:rsid w:val="0021556F"/>
    <w:rsid w:val="00220D12"/>
    <w:rsid w:val="00220EB6"/>
    <w:rsid w:val="002216D7"/>
    <w:rsid w:val="002224D5"/>
    <w:rsid w:val="00222C8E"/>
    <w:rsid w:val="00223ACE"/>
    <w:rsid w:val="00223C0E"/>
    <w:rsid w:val="00224400"/>
    <w:rsid w:val="00225BC8"/>
    <w:rsid w:val="00226762"/>
    <w:rsid w:val="002276EA"/>
    <w:rsid w:val="00227BF9"/>
    <w:rsid w:val="002301EE"/>
    <w:rsid w:val="00231531"/>
    <w:rsid w:val="00231B23"/>
    <w:rsid w:val="00231F00"/>
    <w:rsid w:val="002321C1"/>
    <w:rsid w:val="002330B0"/>
    <w:rsid w:val="0023314D"/>
    <w:rsid w:val="00233586"/>
    <w:rsid w:val="00234039"/>
    <w:rsid w:val="00234E9F"/>
    <w:rsid w:val="002362BC"/>
    <w:rsid w:val="002369E3"/>
    <w:rsid w:val="00236CA0"/>
    <w:rsid w:val="00240085"/>
    <w:rsid w:val="002407C9"/>
    <w:rsid w:val="00240D4F"/>
    <w:rsid w:val="0024104E"/>
    <w:rsid w:val="00242821"/>
    <w:rsid w:val="00242B5B"/>
    <w:rsid w:val="00242FE6"/>
    <w:rsid w:val="00243F95"/>
    <w:rsid w:val="00244356"/>
    <w:rsid w:val="002445F2"/>
    <w:rsid w:val="00244711"/>
    <w:rsid w:val="0024585B"/>
    <w:rsid w:val="002468DD"/>
    <w:rsid w:val="002473E9"/>
    <w:rsid w:val="002505A8"/>
    <w:rsid w:val="00251DBE"/>
    <w:rsid w:val="00251ED0"/>
    <w:rsid w:val="002527C9"/>
    <w:rsid w:val="00252AF1"/>
    <w:rsid w:val="0025526F"/>
    <w:rsid w:val="00255960"/>
    <w:rsid w:val="00255E32"/>
    <w:rsid w:val="00256AAD"/>
    <w:rsid w:val="00256F15"/>
    <w:rsid w:val="00257FF4"/>
    <w:rsid w:val="002624E8"/>
    <w:rsid w:val="00263539"/>
    <w:rsid w:val="00263B2E"/>
    <w:rsid w:val="0026404E"/>
    <w:rsid w:val="00264B8F"/>
    <w:rsid w:val="00266639"/>
    <w:rsid w:val="0027035A"/>
    <w:rsid w:val="00270438"/>
    <w:rsid w:val="00270F46"/>
    <w:rsid w:val="00271FA1"/>
    <w:rsid w:val="00272203"/>
    <w:rsid w:val="002728A3"/>
    <w:rsid w:val="00273DFD"/>
    <w:rsid w:val="00275538"/>
    <w:rsid w:val="00275C72"/>
    <w:rsid w:val="00276B8F"/>
    <w:rsid w:val="00276F7A"/>
    <w:rsid w:val="00277570"/>
    <w:rsid w:val="00280AD3"/>
    <w:rsid w:val="00282428"/>
    <w:rsid w:val="0028308B"/>
    <w:rsid w:val="00283F8D"/>
    <w:rsid w:val="002858E1"/>
    <w:rsid w:val="00285EF3"/>
    <w:rsid w:val="0028661F"/>
    <w:rsid w:val="002869AD"/>
    <w:rsid w:val="00286B88"/>
    <w:rsid w:val="002870C8"/>
    <w:rsid w:val="002878A0"/>
    <w:rsid w:val="00287CA6"/>
    <w:rsid w:val="00290AF0"/>
    <w:rsid w:val="00291055"/>
    <w:rsid w:val="0029241B"/>
    <w:rsid w:val="00294C9C"/>
    <w:rsid w:val="002952F3"/>
    <w:rsid w:val="002953A4"/>
    <w:rsid w:val="00295F58"/>
    <w:rsid w:val="00296C71"/>
    <w:rsid w:val="0029726C"/>
    <w:rsid w:val="002A09CC"/>
    <w:rsid w:val="002A0A53"/>
    <w:rsid w:val="002A0A8A"/>
    <w:rsid w:val="002A1761"/>
    <w:rsid w:val="002A1E49"/>
    <w:rsid w:val="002A2EAA"/>
    <w:rsid w:val="002A2FE6"/>
    <w:rsid w:val="002A3587"/>
    <w:rsid w:val="002A42AF"/>
    <w:rsid w:val="002A44B3"/>
    <w:rsid w:val="002A4851"/>
    <w:rsid w:val="002A4EFE"/>
    <w:rsid w:val="002A4FB0"/>
    <w:rsid w:val="002A503C"/>
    <w:rsid w:val="002A5B91"/>
    <w:rsid w:val="002A5CFC"/>
    <w:rsid w:val="002A73A9"/>
    <w:rsid w:val="002A7BF3"/>
    <w:rsid w:val="002A7FB8"/>
    <w:rsid w:val="002B0E2A"/>
    <w:rsid w:val="002B1030"/>
    <w:rsid w:val="002B1128"/>
    <w:rsid w:val="002B12B0"/>
    <w:rsid w:val="002B218C"/>
    <w:rsid w:val="002B245D"/>
    <w:rsid w:val="002B285D"/>
    <w:rsid w:val="002B2BEA"/>
    <w:rsid w:val="002B2D32"/>
    <w:rsid w:val="002B2F11"/>
    <w:rsid w:val="002B2F67"/>
    <w:rsid w:val="002B3B0F"/>
    <w:rsid w:val="002B4553"/>
    <w:rsid w:val="002B4F5D"/>
    <w:rsid w:val="002B677B"/>
    <w:rsid w:val="002B6B7C"/>
    <w:rsid w:val="002B6DB1"/>
    <w:rsid w:val="002B73CC"/>
    <w:rsid w:val="002B7D28"/>
    <w:rsid w:val="002B7F24"/>
    <w:rsid w:val="002C0254"/>
    <w:rsid w:val="002C1353"/>
    <w:rsid w:val="002C174A"/>
    <w:rsid w:val="002C27EA"/>
    <w:rsid w:val="002C2B5F"/>
    <w:rsid w:val="002C2D07"/>
    <w:rsid w:val="002C42F2"/>
    <w:rsid w:val="002C489C"/>
    <w:rsid w:val="002C5249"/>
    <w:rsid w:val="002C60D5"/>
    <w:rsid w:val="002C6816"/>
    <w:rsid w:val="002C6C49"/>
    <w:rsid w:val="002C77AD"/>
    <w:rsid w:val="002D01EE"/>
    <w:rsid w:val="002D2583"/>
    <w:rsid w:val="002D72C6"/>
    <w:rsid w:val="002E19BD"/>
    <w:rsid w:val="002E24EC"/>
    <w:rsid w:val="002E286E"/>
    <w:rsid w:val="002E32EA"/>
    <w:rsid w:val="002E385D"/>
    <w:rsid w:val="002E5406"/>
    <w:rsid w:val="002E6542"/>
    <w:rsid w:val="002E6B4E"/>
    <w:rsid w:val="002E7511"/>
    <w:rsid w:val="002E7B19"/>
    <w:rsid w:val="002E7FE6"/>
    <w:rsid w:val="002F08A8"/>
    <w:rsid w:val="002F0D6F"/>
    <w:rsid w:val="002F1893"/>
    <w:rsid w:val="002F1E36"/>
    <w:rsid w:val="002F37CA"/>
    <w:rsid w:val="002F3878"/>
    <w:rsid w:val="002F454A"/>
    <w:rsid w:val="002F4854"/>
    <w:rsid w:val="002F49C6"/>
    <w:rsid w:val="002F4F18"/>
    <w:rsid w:val="002F50D4"/>
    <w:rsid w:val="002F51B8"/>
    <w:rsid w:val="002F64E8"/>
    <w:rsid w:val="002F6527"/>
    <w:rsid w:val="002F65FA"/>
    <w:rsid w:val="002F6A8B"/>
    <w:rsid w:val="002F74A6"/>
    <w:rsid w:val="00300548"/>
    <w:rsid w:val="0030056A"/>
    <w:rsid w:val="0030110D"/>
    <w:rsid w:val="003012B5"/>
    <w:rsid w:val="003017E8"/>
    <w:rsid w:val="00302572"/>
    <w:rsid w:val="00302D8D"/>
    <w:rsid w:val="00303320"/>
    <w:rsid w:val="00304E13"/>
    <w:rsid w:val="003050CB"/>
    <w:rsid w:val="00306A29"/>
    <w:rsid w:val="00311C0C"/>
    <w:rsid w:val="00314B58"/>
    <w:rsid w:val="003151D9"/>
    <w:rsid w:val="00315F9D"/>
    <w:rsid w:val="00315FCB"/>
    <w:rsid w:val="003161DC"/>
    <w:rsid w:val="00316413"/>
    <w:rsid w:val="00316988"/>
    <w:rsid w:val="00316EDD"/>
    <w:rsid w:val="00317095"/>
    <w:rsid w:val="003215F5"/>
    <w:rsid w:val="003216D9"/>
    <w:rsid w:val="00322114"/>
    <w:rsid w:val="003222D5"/>
    <w:rsid w:val="00322341"/>
    <w:rsid w:val="003228FF"/>
    <w:rsid w:val="00322D7A"/>
    <w:rsid w:val="00322EA3"/>
    <w:rsid w:val="003246C0"/>
    <w:rsid w:val="00324EE5"/>
    <w:rsid w:val="0032502D"/>
    <w:rsid w:val="003254B2"/>
    <w:rsid w:val="003265D1"/>
    <w:rsid w:val="00327976"/>
    <w:rsid w:val="00327BD4"/>
    <w:rsid w:val="0033079C"/>
    <w:rsid w:val="00330A9D"/>
    <w:rsid w:val="00330B89"/>
    <w:rsid w:val="0033103D"/>
    <w:rsid w:val="00331620"/>
    <w:rsid w:val="00331EFE"/>
    <w:rsid w:val="0033289C"/>
    <w:rsid w:val="003333F5"/>
    <w:rsid w:val="00334869"/>
    <w:rsid w:val="00335044"/>
    <w:rsid w:val="0033559D"/>
    <w:rsid w:val="00336990"/>
    <w:rsid w:val="00336FF6"/>
    <w:rsid w:val="00337029"/>
    <w:rsid w:val="0033764F"/>
    <w:rsid w:val="00337939"/>
    <w:rsid w:val="0034283A"/>
    <w:rsid w:val="0034431E"/>
    <w:rsid w:val="00344D65"/>
    <w:rsid w:val="003475B0"/>
    <w:rsid w:val="003500C6"/>
    <w:rsid w:val="00351C8F"/>
    <w:rsid w:val="003526B9"/>
    <w:rsid w:val="003535F0"/>
    <w:rsid w:val="00353A67"/>
    <w:rsid w:val="00354862"/>
    <w:rsid w:val="00355C62"/>
    <w:rsid w:val="00355DFE"/>
    <w:rsid w:val="00356203"/>
    <w:rsid w:val="00356980"/>
    <w:rsid w:val="0036040B"/>
    <w:rsid w:val="0036136D"/>
    <w:rsid w:val="00361CC9"/>
    <w:rsid w:val="00362036"/>
    <w:rsid w:val="0036355A"/>
    <w:rsid w:val="00363AE2"/>
    <w:rsid w:val="003640E6"/>
    <w:rsid w:val="0036556C"/>
    <w:rsid w:val="003655B0"/>
    <w:rsid w:val="0036653D"/>
    <w:rsid w:val="00366A2B"/>
    <w:rsid w:val="00366ED6"/>
    <w:rsid w:val="003715FB"/>
    <w:rsid w:val="00372573"/>
    <w:rsid w:val="00372EEE"/>
    <w:rsid w:val="00372F45"/>
    <w:rsid w:val="00375A3E"/>
    <w:rsid w:val="00381F47"/>
    <w:rsid w:val="00382ECF"/>
    <w:rsid w:val="003837A4"/>
    <w:rsid w:val="0038410A"/>
    <w:rsid w:val="003843EF"/>
    <w:rsid w:val="00385D5B"/>
    <w:rsid w:val="00386229"/>
    <w:rsid w:val="003875F5"/>
    <w:rsid w:val="00390198"/>
    <w:rsid w:val="003913FD"/>
    <w:rsid w:val="00391E70"/>
    <w:rsid w:val="00392054"/>
    <w:rsid w:val="00392138"/>
    <w:rsid w:val="003927BC"/>
    <w:rsid w:val="00392D01"/>
    <w:rsid w:val="003930C3"/>
    <w:rsid w:val="00393B0F"/>
    <w:rsid w:val="0039528F"/>
    <w:rsid w:val="003958B5"/>
    <w:rsid w:val="0039669F"/>
    <w:rsid w:val="00396717"/>
    <w:rsid w:val="00396A14"/>
    <w:rsid w:val="003A04F7"/>
    <w:rsid w:val="003A2E9B"/>
    <w:rsid w:val="003A2F9C"/>
    <w:rsid w:val="003A4FC1"/>
    <w:rsid w:val="003A509C"/>
    <w:rsid w:val="003A5140"/>
    <w:rsid w:val="003A5EE0"/>
    <w:rsid w:val="003A6846"/>
    <w:rsid w:val="003A7DAC"/>
    <w:rsid w:val="003B00E6"/>
    <w:rsid w:val="003B0644"/>
    <w:rsid w:val="003B1006"/>
    <w:rsid w:val="003B2D4B"/>
    <w:rsid w:val="003B3B19"/>
    <w:rsid w:val="003B4484"/>
    <w:rsid w:val="003B6B2A"/>
    <w:rsid w:val="003B726F"/>
    <w:rsid w:val="003B749D"/>
    <w:rsid w:val="003B7CEF"/>
    <w:rsid w:val="003C2D0B"/>
    <w:rsid w:val="003C34A8"/>
    <w:rsid w:val="003C3709"/>
    <w:rsid w:val="003C5290"/>
    <w:rsid w:val="003D0880"/>
    <w:rsid w:val="003D0FD8"/>
    <w:rsid w:val="003D1BC7"/>
    <w:rsid w:val="003D1D03"/>
    <w:rsid w:val="003D210B"/>
    <w:rsid w:val="003D24F6"/>
    <w:rsid w:val="003D25A4"/>
    <w:rsid w:val="003D318C"/>
    <w:rsid w:val="003D362E"/>
    <w:rsid w:val="003D637D"/>
    <w:rsid w:val="003D79CA"/>
    <w:rsid w:val="003D7FAA"/>
    <w:rsid w:val="003E2B9D"/>
    <w:rsid w:val="003E2CD0"/>
    <w:rsid w:val="003E2F4B"/>
    <w:rsid w:val="003E3B32"/>
    <w:rsid w:val="003E467A"/>
    <w:rsid w:val="003E492A"/>
    <w:rsid w:val="003E4991"/>
    <w:rsid w:val="003E5EA3"/>
    <w:rsid w:val="003E6BA5"/>
    <w:rsid w:val="003E7439"/>
    <w:rsid w:val="003F125D"/>
    <w:rsid w:val="003F1EC1"/>
    <w:rsid w:val="003F2643"/>
    <w:rsid w:val="003F4A3D"/>
    <w:rsid w:val="003F6C2D"/>
    <w:rsid w:val="003F6C7E"/>
    <w:rsid w:val="003F6FD6"/>
    <w:rsid w:val="003F7233"/>
    <w:rsid w:val="003F74C6"/>
    <w:rsid w:val="003F793A"/>
    <w:rsid w:val="00401818"/>
    <w:rsid w:val="00401F34"/>
    <w:rsid w:val="00402867"/>
    <w:rsid w:val="00402954"/>
    <w:rsid w:val="004029F8"/>
    <w:rsid w:val="00403EED"/>
    <w:rsid w:val="00404730"/>
    <w:rsid w:val="00405765"/>
    <w:rsid w:val="0040592D"/>
    <w:rsid w:val="00407858"/>
    <w:rsid w:val="00407C12"/>
    <w:rsid w:val="0041044A"/>
    <w:rsid w:val="00412201"/>
    <w:rsid w:val="0041258E"/>
    <w:rsid w:val="00413262"/>
    <w:rsid w:val="00413557"/>
    <w:rsid w:val="004175B2"/>
    <w:rsid w:val="00417AEE"/>
    <w:rsid w:val="0042114E"/>
    <w:rsid w:val="004212E3"/>
    <w:rsid w:val="00421D6B"/>
    <w:rsid w:val="00423FDF"/>
    <w:rsid w:val="00424475"/>
    <w:rsid w:val="00424789"/>
    <w:rsid w:val="004308E1"/>
    <w:rsid w:val="00430FC7"/>
    <w:rsid w:val="00430FD4"/>
    <w:rsid w:val="00431003"/>
    <w:rsid w:val="00431C9F"/>
    <w:rsid w:val="00431F5A"/>
    <w:rsid w:val="004340C5"/>
    <w:rsid w:val="00434BD8"/>
    <w:rsid w:val="00434E2F"/>
    <w:rsid w:val="00435C2D"/>
    <w:rsid w:val="004366CF"/>
    <w:rsid w:val="004403EE"/>
    <w:rsid w:val="00440894"/>
    <w:rsid w:val="00441256"/>
    <w:rsid w:val="004412FB"/>
    <w:rsid w:val="00445548"/>
    <w:rsid w:val="00447560"/>
    <w:rsid w:val="00447CC6"/>
    <w:rsid w:val="00447D7F"/>
    <w:rsid w:val="00450717"/>
    <w:rsid w:val="00451D8A"/>
    <w:rsid w:val="0045344E"/>
    <w:rsid w:val="00456C9F"/>
    <w:rsid w:val="004571AD"/>
    <w:rsid w:val="004576FE"/>
    <w:rsid w:val="00457E28"/>
    <w:rsid w:val="0046095B"/>
    <w:rsid w:val="0046185F"/>
    <w:rsid w:val="00461DF8"/>
    <w:rsid w:val="00462581"/>
    <w:rsid w:val="004627D9"/>
    <w:rsid w:val="00462B3C"/>
    <w:rsid w:val="00462B95"/>
    <w:rsid w:val="004630B5"/>
    <w:rsid w:val="00464747"/>
    <w:rsid w:val="00464B3C"/>
    <w:rsid w:val="004654E3"/>
    <w:rsid w:val="00465552"/>
    <w:rsid w:val="00465890"/>
    <w:rsid w:val="0047069E"/>
    <w:rsid w:val="004713AE"/>
    <w:rsid w:val="004722A4"/>
    <w:rsid w:val="00473739"/>
    <w:rsid w:val="00473905"/>
    <w:rsid w:val="004739A7"/>
    <w:rsid w:val="004743A5"/>
    <w:rsid w:val="00474425"/>
    <w:rsid w:val="004747A8"/>
    <w:rsid w:val="004753F0"/>
    <w:rsid w:val="00475ABF"/>
    <w:rsid w:val="00476447"/>
    <w:rsid w:val="00476A99"/>
    <w:rsid w:val="004773D2"/>
    <w:rsid w:val="004775F6"/>
    <w:rsid w:val="004777E3"/>
    <w:rsid w:val="0048047C"/>
    <w:rsid w:val="00480491"/>
    <w:rsid w:val="00481259"/>
    <w:rsid w:val="00481B88"/>
    <w:rsid w:val="004822D2"/>
    <w:rsid w:val="00483C1F"/>
    <w:rsid w:val="00483F03"/>
    <w:rsid w:val="0048526D"/>
    <w:rsid w:val="00485B70"/>
    <w:rsid w:val="0048679F"/>
    <w:rsid w:val="00486E60"/>
    <w:rsid w:val="00486FF9"/>
    <w:rsid w:val="004900A8"/>
    <w:rsid w:val="00490BB7"/>
    <w:rsid w:val="004915F9"/>
    <w:rsid w:val="0049223C"/>
    <w:rsid w:val="004937F0"/>
    <w:rsid w:val="004940EE"/>
    <w:rsid w:val="004944BB"/>
    <w:rsid w:val="00494AFC"/>
    <w:rsid w:val="00495D1D"/>
    <w:rsid w:val="00496677"/>
    <w:rsid w:val="00496748"/>
    <w:rsid w:val="004A1203"/>
    <w:rsid w:val="004A1DB4"/>
    <w:rsid w:val="004A3195"/>
    <w:rsid w:val="004A368B"/>
    <w:rsid w:val="004A42AC"/>
    <w:rsid w:val="004A4C33"/>
    <w:rsid w:val="004A5006"/>
    <w:rsid w:val="004A5096"/>
    <w:rsid w:val="004A52C8"/>
    <w:rsid w:val="004A5BB9"/>
    <w:rsid w:val="004A648A"/>
    <w:rsid w:val="004A6BD4"/>
    <w:rsid w:val="004A6DC0"/>
    <w:rsid w:val="004A7EF9"/>
    <w:rsid w:val="004A7F76"/>
    <w:rsid w:val="004B0BE4"/>
    <w:rsid w:val="004B12FF"/>
    <w:rsid w:val="004B2A18"/>
    <w:rsid w:val="004B46A5"/>
    <w:rsid w:val="004B4742"/>
    <w:rsid w:val="004B4C9B"/>
    <w:rsid w:val="004B51A3"/>
    <w:rsid w:val="004B568C"/>
    <w:rsid w:val="004B56EB"/>
    <w:rsid w:val="004B5773"/>
    <w:rsid w:val="004B58C0"/>
    <w:rsid w:val="004B64A9"/>
    <w:rsid w:val="004C0341"/>
    <w:rsid w:val="004C0447"/>
    <w:rsid w:val="004C085C"/>
    <w:rsid w:val="004C1021"/>
    <w:rsid w:val="004C1AF6"/>
    <w:rsid w:val="004C1F78"/>
    <w:rsid w:val="004C3D7E"/>
    <w:rsid w:val="004C3F67"/>
    <w:rsid w:val="004C42A4"/>
    <w:rsid w:val="004C4A3E"/>
    <w:rsid w:val="004C4C8D"/>
    <w:rsid w:val="004C4D99"/>
    <w:rsid w:val="004C6A65"/>
    <w:rsid w:val="004C71CB"/>
    <w:rsid w:val="004C791C"/>
    <w:rsid w:val="004C7939"/>
    <w:rsid w:val="004D0E1E"/>
    <w:rsid w:val="004D0E6A"/>
    <w:rsid w:val="004D0F50"/>
    <w:rsid w:val="004D17ED"/>
    <w:rsid w:val="004D2119"/>
    <w:rsid w:val="004D2F9E"/>
    <w:rsid w:val="004D41F5"/>
    <w:rsid w:val="004D46CF"/>
    <w:rsid w:val="004D4715"/>
    <w:rsid w:val="004D4D3A"/>
    <w:rsid w:val="004D5E82"/>
    <w:rsid w:val="004D633B"/>
    <w:rsid w:val="004D7B0E"/>
    <w:rsid w:val="004E207B"/>
    <w:rsid w:val="004E22E3"/>
    <w:rsid w:val="004E31D1"/>
    <w:rsid w:val="004E344F"/>
    <w:rsid w:val="004E52B2"/>
    <w:rsid w:val="004E584D"/>
    <w:rsid w:val="004E5D3D"/>
    <w:rsid w:val="004E6B51"/>
    <w:rsid w:val="004E6D91"/>
    <w:rsid w:val="004E7E60"/>
    <w:rsid w:val="004F0BDB"/>
    <w:rsid w:val="004F1FE8"/>
    <w:rsid w:val="004F315A"/>
    <w:rsid w:val="004F399F"/>
    <w:rsid w:val="004F3E73"/>
    <w:rsid w:val="004F4E4B"/>
    <w:rsid w:val="004F5ADD"/>
    <w:rsid w:val="004F5E9E"/>
    <w:rsid w:val="004F61D5"/>
    <w:rsid w:val="004F668E"/>
    <w:rsid w:val="004F6944"/>
    <w:rsid w:val="004F6C3A"/>
    <w:rsid w:val="004F7B53"/>
    <w:rsid w:val="004F7F47"/>
    <w:rsid w:val="0050000D"/>
    <w:rsid w:val="005019B8"/>
    <w:rsid w:val="00502CFD"/>
    <w:rsid w:val="00504956"/>
    <w:rsid w:val="0050610E"/>
    <w:rsid w:val="00506D8F"/>
    <w:rsid w:val="005078AC"/>
    <w:rsid w:val="005117D4"/>
    <w:rsid w:val="005119F6"/>
    <w:rsid w:val="00512EE0"/>
    <w:rsid w:val="0051345E"/>
    <w:rsid w:val="00513926"/>
    <w:rsid w:val="00513D64"/>
    <w:rsid w:val="00514230"/>
    <w:rsid w:val="005163F2"/>
    <w:rsid w:val="00516C9F"/>
    <w:rsid w:val="00517059"/>
    <w:rsid w:val="00520522"/>
    <w:rsid w:val="00520DC3"/>
    <w:rsid w:val="005213B3"/>
    <w:rsid w:val="0052165B"/>
    <w:rsid w:val="00522552"/>
    <w:rsid w:val="00522B05"/>
    <w:rsid w:val="00522E87"/>
    <w:rsid w:val="0052443F"/>
    <w:rsid w:val="005258CB"/>
    <w:rsid w:val="005259DC"/>
    <w:rsid w:val="0053042E"/>
    <w:rsid w:val="0053054B"/>
    <w:rsid w:val="00530D6E"/>
    <w:rsid w:val="00532880"/>
    <w:rsid w:val="005333B0"/>
    <w:rsid w:val="00533A72"/>
    <w:rsid w:val="00535615"/>
    <w:rsid w:val="00535C22"/>
    <w:rsid w:val="00535C39"/>
    <w:rsid w:val="00535CE2"/>
    <w:rsid w:val="00535D86"/>
    <w:rsid w:val="005363C5"/>
    <w:rsid w:val="00541DCF"/>
    <w:rsid w:val="005427A7"/>
    <w:rsid w:val="00542D5E"/>
    <w:rsid w:val="0054320A"/>
    <w:rsid w:val="005438D8"/>
    <w:rsid w:val="005438EC"/>
    <w:rsid w:val="005462DB"/>
    <w:rsid w:val="00546949"/>
    <w:rsid w:val="00547F27"/>
    <w:rsid w:val="00550133"/>
    <w:rsid w:val="00550CBC"/>
    <w:rsid w:val="00550E1B"/>
    <w:rsid w:val="00551ECF"/>
    <w:rsid w:val="00551F7D"/>
    <w:rsid w:val="0055209D"/>
    <w:rsid w:val="00552928"/>
    <w:rsid w:val="00553DA2"/>
    <w:rsid w:val="00555A2D"/>
    <w:rsid w:val="005565A3"/>
    <w:rsid w:val="00556C58"/>
    <w:rsid w:val="00557A9B"/>
    <w:rsid w:val="0056015A"/>
    <w:rsid w:val="0056162F"/>
    <w:rsid w:val="00561FD8"/>
    <w:rsid w:val="0056299D"/>
    <w:rsid w:val="005637F4"/>
    <w:rsid w:val="00563948"/>
    <w:rsid w:val="00563C9B"/>
    <w:rsid w:val="0056419B"/>
    <w:rsid w:val="005646F2"/>
    <w:rsid w:val="00564B4F"/>
    <w:rsid w:val="005661FA"/>
    <w:rsid w:val="0056655A"/>
    <w:rsid w:val="00566E82"/>
    <w:rsid w:val="00567A62"/>
    <w:rsid w:val="00567F2F"/>
    <w:rsid w:val="00570243"/>
    <w:rsid w:val="0057243A"/>
    <w:rsid w:val="005732D3"/>
    <w:rsid w:val="005740A6"/>
    <w:rsid w:val="00574149"/>
    <w:rsid w:val="005752E5"/>
    <w:rsid w:val="00575ECB"/>
    <w:rsid w:val="00575F37"/>
    <w:rsid w:val="00577DC1"/>
    <w:rsid w:val="005801E6"/>
    <w:rsid w:val="00580458"/>
    <w:rsid w:val="00581599"/>
    <w:rsid w:val="00582EC1"/>
    <w:rsid w:val="00582EFA"/>
    <w:rsid w:val="00583984"/>
    <w:rsid w:val="005839B8"/>
    <w:rsid w:val="00584B4A"/>
    <w:rsid w:val="00584EBE"/>
    <w:rsid w:val="0058581B"/>
    <w:rsid w:val="00586FD8"/>
    <w:rsid w:val="005871FB"/>
    <w:rsid w:val="00587473"/>
    <w:rsid w:val="00587F36"/>
    <w:rsid w:val="00590473"/>
    <w:rsid w:val="00590800"/>
    <w:rsid w:val="00591874"/>
    <w:rsid w:val="00591A11"/>
    <w:rsid w:val="0059203E"/>
    <w:rsid w:val="005922AA"/>
    <w:rsid w:val="0059278D"/>
    <w:rsid w:val="00592961"/>
    <w:rsid w:val="00593354"/>
    <w:rsid w:val="005960DF"/>
    <w:rsid w:val="00596D6A"/>
    <w:rsid w:val="005973EE"/>
    <w:rsid w:val="005A06EC"/>
    <w:rsid w:val="005A080B"/>
    <w:rsid w:val="005A0F56"/>
    <w:rsid w:val="005A2ADC"/>
    <w:rsid w:val="005A2B05"/>
    <w:rsid w:val="005A3758"/>
    <w:rsid w:val="005A3D5F"/>
    <w:rsid w:val="005A4B9E"/>
    <w:rsid w:val="005A5CEE"/>
    <w:rsid w:val="005B044A"/>
    <w:rsid w:val="005B0D88"/>
    <w:rsid w:val="005B0E9D"/>
    <w:rsid w:val="005B1083"/>
    <w:rsid w:val="005B1EC4"/>
    <w:rsid w:val="005B2008"/>
    <w:rsid w:val="005B3209"/>
    <w:rsid w:val="005B3225"/>
    <w:rsid w:val="005B335E"/>
    <w:rsid w:val="005B51E8"/>
    <w:rsid w:val="005B765C"/>
    <w:rsid w:val="005B7BAE"/>
    <w:rsid w:val="005B7E53"/>
    <w:rsid w:val="005C0C67"/>
    <w:rsid w:val="005C0CD0"/>
    <w:rsid w:val="005C0F83"/>
    <w:rsid w:val="005C101C"/>
    <w:rsid w:val="005C126B"/>
    <w:rsid w:val="005C2957"/>
    <w:rsid w:val="005C2F96"/>
    <w:rsid w:val="005C328C"/>
    <w:rsid w:val="005C43B3"/>
    <w:rsid w:val="005C46C7"/>
    <w:rsid w:val="005C499C"/>
    <w:rsid w:val="005C57B0"/>
    <w:rsid w:val="005C5E10"/>
    <w:rsid w:val="005C6671"/>
    <w:rsid w:val="005C6B6C"/>
    <w:rsid w:val="005C7518"/>
    <w:rsid w:val="005C7E88"/>
    <w:rsid w:val="005D0477"/>
    <w:rsid w:val="005D08A1"/>
    <w:rsid w:val="005D0B16"/>
    <w:rsid w:val="005D21D3"/>
    <w:rsid w:val="005D2D5A"/>
    <w:rsid w:val="005D30FD"/>
    <w:rsid w:val="005D42A3"/>
    <w:rsid w:val="005D52C8"/>
    <w:rsid w:val="005D6644"/>
    <w:rsid w:val="005D784D"/>
    <w:rsid w:val="005D7E9E"/>
    <w:rsid w:val="005E0356"/>
    <w:rsid w:val="005E07CF"/>
    <w:rsid w:val="005E1884"/>
    <w:rsid w:val="005E1BE9"/>
    <w:rsid w:val="005E304A"/>
    <w:rsid w:val="005E3E69"/>
    <w:rsid w:val="005E629F"/>
    <w:rsid w:val="005E69D1"/>
    <w:rsid w:val="005E6BAF"/>
    <w:rsid w:val="005E7303"/>
    <w:rsid w:val="005F15BB"/>
    <w:rsid w:val="005F1BC0"/>
    <w:rsid w:val="005F59D4"/>
    <w:rsid w:val="005F5EE8"/>
    <w:rsid w:val="005F6AB1"/>
    <w:rsid w:val="006006B9"/>
    <w:rsid w:val="00601E44"/>
    <w:rsid w:val="006029E6"/>
    <w:rsid w:val="00602FF4"/>
    <w:rsid w:val="00603593"/>
    <w:rsid w:val="0060373A"/>
    <w:rsid w:val="006037FD"/>
    <w:rsid w:val="00603A02"/>
    <w:rsid w:val="00603AA2"/>
    <w:rsid w:val="00603C34"/>
    <w:rsid w:val="006042B3"/>
    <w:rsid w:val="006043C1"/>
    <w:rsid w:val="00604540"/>
    <w:rsid w:val="00604917"/>
    <w:rsid w:val="00604A03"/>
    <w:rsid w:val="00605CC1"/>
    <w:rsid w:val="006063FA"/>
    <w:rsid w:val="0060757C"/>
    <w:rsid w:val="00607A38"/>
    <w:rsid w:val="00610352"/>
    <w:rsid w:val="00610739"/>
    <w:rsid w:val="00610B18"/>
    <w:rsid w:val="00611B57"/>
    <w:rsid w:val="006134FD"/>
    <w:rsid w:val="00613635"/>
    <w:rsid w:val="006146FC"/>
    <w:rsid w:val="006169C3"/>
    <w:rsid w:val="00620446"/>
    <w:rsid w:val="00620BAE"/>
    <w:rsid w:val="006229C4"/>
    <w:rsid w:val="00622E9A"/>
    <w:rsid w:val="006234EE"/>
    <w:rsid w:val="00625F7A"/>
    <w:rsid w:val="00625F9F"/>
    <w:rsid w:val="00626145"/>
    <w:rsid w:val="00626CBC"/>
    <w:rsid w:val="00626F39"/>
    <w:rsid w:val="006300DE"/>
    <w:rsid w:val="00630188"/>
    <w:rsid w:val="00630A33"/>
    <w:rsid w:val="006316D5"/>
    <w:rsid w:val="00631726"/>
    <w:rsid w:val="00631B18"/>
    <w:rsid w:val="00631C55"/>
    <w:rsid w:val="00632C09"/>
    <w:rsid w:val="00632E1C"/>
    <w:rsid w:val="00632FDD"/>
    <w:rsid w:val="00633E5F"/>
    <w:rsid w:val="00634001"/>
    <w:rsid w:val="00635119"/>
    <w:rsid w:val="00635A21"/>
    <w:rsid w:val="00636B60"/>
    <w:rsid w:val="006379F5"/>
    <w:rsid w:val="00637BD7"/>
    <w:rsid w:val="0064026D"/>
    <w:rsid w:val="006409FF"/>
    <w:rsid w:val="006419D6"/>
    <w:rsid w:val="00642015"/>
    <w:rsid w:val="0064252B"/>
    <w:rsid w:val="00644198"/>
    <w:rsid w:val="00644643"/>
    <w:rsid w:val="006455DA"/>
    <w:rsid w:val="00645C84"/>
    <w:rsid w:val="006470D5"/>
    <w:rsid w:val="00647126"/>
    <w:rsid w:val="00647570"/>
    <w:rsid w:val="00647C35"/>
    <w:rsid w:val="00647E00"/>
    <w:rsid w:val="00650082"/>
    <w:rsid w:val="00650D34"/>
    <w:rsid w:val="00650DEA"/>
    <w:rsid w:val="00651334"/>
    <w:rsid w:val="00651DE0"/>
    <w:rsid w:val="006531E5"/>
    <w:rsid w:val="00653B00"/>
    <w:rsid w:val="00653CE7"/>
    <w:rsid w:val="00654DC9"/>
    <w:rsid w:val="00657384"/>
    <w:rsid w:val="00657755"/>
    <w:rsid w:val="00657842"/>
    <w:rsid w:val="00660D8D"/>
    <w:rsid w:val="00661506"/>
    <w:rsid w:val="0066232B"/>
    <w:rsid w:val="00663853"/>
    <w:rsid w:val="00663DA3"/>
    <w:rsid w:val="006648CF"/>
    <w:rsid w:val="00665553"/>
    <w:rsid w:val="00665F49"/>
    <w:rsid w:val="00666674"/>
    <w:rsid w:val="00667B22"/>
    <w:rsid w:val="00667E5C"/>
    <w:rsid w:val="00670CC3"/>
    <w:rsid w:val="00671D0A"/>
    <w:rsid w:val="006735D1"/>
    <w:rsid w:val="006736EA"/>
    <w:rsid w:val="00673E7F"/>
    <w:rsid w:val="006749BE"/>
    <w:rsid w:val="00674E0C"/>
    <w:rsid w:val="00675D72"/>
    <w:rsid w:val="00676C7E"/>
    <w:rsid w:val="00677A64"/>
    <w:rsid w:val="0068002C"/>
    <w:rsid w:val="00680723"/>
    <w:rsid w:val="00680DC5"/>
    <w:rsid w:val="00681376"/>
    <w:rsid w:val="006815B3"/>
    <w:rsid w:val="0068183D"/>
    <w:rsid w:val="00681A54"/>
    <w:rsid w:val="0068247F"/>
    <w:rsid w:val="006846C3"/>
    <w:rsid w:val="00684BED"/>
    <w:rsid w:val="00684D1F"/>
    <w:rsid w:val="006864DE"/>
    <w:rsid w:val="00686669"/>
    <w:rsid w:val="00686C19"/>
    <w:rsid w:val="0068710F"/>
    <w:rsid w:val="006921EF"/>
    <w:rsid w:val="00692FE7"/>
    <w:rsid w:val="006931CB"/>
    <w:rsid w:val="006934B7"/>
    <w:rsid w:val="006949CF"/>
    <w:rsid w:val="006955F5"/>
    <w:rsid w:val="006960FA"/>
    <w:rsid w:val="00696B83"/>
    <w:rsid w:val="006A03E5"/>
    <w:rsid w:val="006A1A45"/>
    <w:rsid w:val="006A2290"/>
    <w:rsid w:val="006A4146"/>
    <w:rsid w:val="006A4F9A"/>
    <w:rsid w:val="006A5293"/>
    <w:rsid w:val="006A5399"/>
    <w:rsid w:val="006A55BD"/>
    <w:rsid w:val="006A5C76"/>
    <w:rsid w:val="006A6E5E"/>
    <w:rsid w:val="006A7F47"/>
    <w:rsid w:val="006B2027"/>
    <w:rsid w:val="006B34A2"/>
    <w:rsid w:val="006B3D9A"/>
    <w:rsid w:val="006B4140"/>
    <w:rsid w:val="006B6589"/>
    <w:rsid w:val="006B68E4"/>
    <w:rsid w:val="006B6D40"/>
    <w:rsid w:val="006B74E8"/>
    <w:rsid w:val="006C07F5"/>
    <w:rsid w:val="006C0987"/>
    <w:rsid w:val="006C16F0"/>
    <w:rsid w:val="006C19EE"/>
    <w:rsid w:val="006C1BDE"/>
    <w:rsid w:val="006C1F4F"/>
    <w:rsid w:val="006C2A5F"/>
    <w:rsid w:val="006C2D68"/>
    <w:rsid w:val="006C3437"/>
    <w:rsid w:val="006C57D6"/>
    <w:rsid w:val="006C58B1"/>
    <w:rsid w:val="006C5D12"/>
    <w:rsid w:val="006C6210"/>
    <w:rsid w:val="006C707B"/>
    <w:rsid w:val="006D070B"/>
    <w:rsid w:val="006D100D"/>
    <w:rsid w:val="006D1612"/>
    <w:rsid w:val="006D1A2D"/>
    <w:rsid w:val="006D29A9"/>
    <w:rsid w:val="006D3207"/>
    <w:rsid w:val="006D3838"/>
    <w:rsid w:val="006D3E5D"/>
    <w:rsid w:val="006D4C78"/>
    <w:rsid w:val="006D5356"/>
    <w:rsid w:val="006D53C6"/>
    <w:rsid w:val="006D5564"/>
    <w:rsid w:val="006D6881"/>
    <w:rsid w:val="006D6BBA"/>
    <w:rsid w:val="006D7194"/>
    <w:rsid w:val="006D73C5"/>
    <w:rsid w:val="006E2242"/>
    <w:rsid w:val="006E3163"/>
    <w:rsid w:val="006E3C35"/>
    <w:rsid w:val="006E46CC"/>
    <w:rsid w:val="006E4AC8"/>
    <w:rsid w:val="006E4E03"/>
    <w:rsid w:val="006E5229"/>
    <w:rsid w:val="006E524E"/>
    <w:rsid w:val="006E5583"/>
    <w:rsid w:val="006E5A78"/>
    <w:rsid w:val="006E5EC2"/>
    <w:rsid w:val="006E6681"/>
    <w:rsid w:val="006E67D7"/>
    <w:rsid w:val="006E69F9"/>
    <w:rsid w:val="006E6E4B"/>
    <w:rsid w:val="006E7B9C"/>
    <w:rsid w:val="006E7CF3"/>
    <w:rsid w:val="006F0071"/>
    <w:rsid w:val="006F0531"/>
    <w:rsid w:val="006F0539"/>
    <w:rsid w:val="006F1BFF"/>
    <w:rsid w:val="006F1C19"/>
    <w:rsid w:val="006F29BE"/>
    <w:rsid w:val="006F2D2C"/>
    <w:rsid w:val="006F3508"/>
    <w:rsid w:val="006F3841"/>
    <w:rsid w:val="006F4448"/>
    <w:rsid w:val="006F46FF"/>
    <w:rsid w:val="006F5001"/>
    <w:rsid w:val="006F518F"/>
    <w:rsid w:val="006F5D40"/>
    <w:rsid w:val="006F6D6F"/>
    <w:rsid w:val="006F6ECC"/>
    <w:rsid w:val="006F7AC2"/>
    <w:rsid w:val="0070013E"/>
    <w:rsid w:val="00700147"/>
    <w:rsid w:val="00700E60"/>
    <w:rsid w:val="007015EC"/>
    <w:rsid w:val="00701676"/>
    <w:rsid w:val="00701C5A"/>
    <w:rsid w:val="00701DD9"/>
    <w:rsid w:val="00701EB0"/>
    <w:rsid w:val="0070256A"/>
    <w:rsid w:val="007025EC"/>
    <w:rsid w:val="007038E3"/>
    <w:rsid w:val="0070572F"/>
    <w:rsid w:val="00705AFD"/>
    <w:rsid w:val="00705E56"/>
    <w:rsid w:val="00706AA1"/>
    <w:rsid w:val="007071E7"/>
    <w:rsid w:val="00707E88"/>
    <w:rsid w:val="007126D3"/>
    <w:rsid w:val="00713215"/>
    <w:rsid w:val="007133BE"/>
    <w:rsid w:val="007144C3"/>
    <w:rsid w:val="00714ADE"/>
    <w:rsid w:val="00715D94"/>
    <w:rsid w:val="00715DE7"/>
    <w:rsid w:val="00716830"/>
    <w:rsid w:val="00716A14"/>
    <w:rsid w:val="00716FBF"/>
    <w:rsid w:val="00717B24"/>
    <w:rsid w:val="00721376"/>
    <w:rsid w:val="00721BB6"/>
    <w:rsid w:val="00721F15"/>
    <w:rsid w:val="007231ED"/>
    <w:rsid w:val="0072342B"/>
    <w:rsid w:val="007238E1"/>
    <w:rsid w:val="007256B0"/>
    <w:rsid w:val="0072647C"/>
    <w:rsid w:val="0073033E"/>
    <w:rsid w:val="0073188F"/>
    <w:rsid w:val="00733A58"/>
    <w:rsid w:val="0073419A"/>
    <w:rsid w:val="00735BD1"/>
    <w:rsid w:val="00736B9E"/>
    <w:rsid w:val="0073737B"/>
    <w:rsid w:val="00740CEF"/>
    <w:rsid w:val="00742C56"/>
    <w:rsid w:val="00742E5A"/>
    <w:rsid w:val="00743E54"/>
    <w:rsid w:val="007441C1"/>
    <w:rsid w:val="0074424A"/>
    <w:rsid w:val="00744442"/>
    <w:rsid w:val="007451EF"/>
    <w:rsid w:val="00745525"/>
    <w:rsid w:val="0074579D"/>
    <w:rsid w:val="00746675"/>
    <w:rsid w:val="00746C9E"/>
    <w:rsid w:val="00746F7C"/>
    <w:rsid w:val="00747300"/>
    <w:rsid w:val="00750A4A"/>
    <w:rsid w:val="00750AB6"/>
    <w:rsid w:val="00752775"/>
    <w:rsid w:val="00753052"/>
    <w:rsid w:val="00753EA5"/>
    <w:rsid w:val="007555A9"/>
    <w:rsid w:val="00757C8F"/>
    <w:rsid w:val="00762F2D"/>
    <w:rsid w:val="00763138"/>
    <w:rsid w:val="00763F30"/>
    <w:rsid w:val="00763F71"/>
    <w:rsid w:val="00764E53"/>
    <w:rsid w:val="00766290"/>
    <w:rsid w:val="00766E90"/>
    <w:rsid w:val="00771013"/>
    <w:rsid w:val="00771E7D"/>
    <w:rsid w:val="00771FD3"/>
    <w:rsid w:val="00772321"/>
    <w:rsid w:val="007723C3"/>
    <w:rsid w:val="0077291B"/>
    <w:rsid w:val="00773CDB"/>
    <w:rsid w:val="007743C1"/>
    <w:rsid w:val="00774F95"/>
    <w:rsid w:val="0077678D"/>
    <w:rsid w:val="00777164"/>
    <w:rsid w:val="0077730F"/>
    <w:rsid w:val="00777377"/>
    <w:rsid w:val="00777588"/>
    <w:rsid w:val="00780401"/>
    <w:rsid w:val="007814F1"/>
    <w:rsid w:val="00781951"/>
    <w:rsid w:val="007833E6"/>
    <w:rsid w:val="007847F2"/>
    <w:rsid w:val="0078535C"/>
    <w:rsid w:val="007856F6"/>
    <w:rsid w:val="00785E40"/>
    <w:rsid w:val="00786CC1"/>
    <w:rsid w:val="00790BC5"/>
    <w:rsid w:val="00791D54"/>
    <w:rsid w:val="00792796"/>
    <w:rsid w:val="00793207"/>
    <w:rsid w:val="00793219"/>
    <w:rsid w:val="00793264"/>
    <w:rsid w:val="0079498A"/>
    <w:rsid w:val="0079563E"/>
    <w:rsid w:val="00795D70"/>
    <w:rsid w:val="00796D21"/>
    <w:rsid w:val="00797C92"/>
    <w:rsid w:val="007A01D0"/>
    <w:rsid w:val="007A0335"/>
    <w:rsid w:val="007A0393"/>
    <w:rsid w:val="007A0B0D"/>
    <w:rsid w:val="007A1CBD"/>
    <w:rsid w:val="007A2902"/>
    <w:rsid w:val="007A2EBB"/>
    <w:rsid w:val="007A42AE"/>
    <w:rsid w:val="007A4ECF"/>
    <w:rsid w:val="007A5536"/>
    <w:rsid w:val="007A5CE3"/>
    <w:rsid w:val="007A6089"/>
    <w:rsid w:val="007A6207"/>
    <w:rsid w:val="007A6971"/>
    <w:rsid w:val="007A717F"/>
    <w:rsid w:val="007A778F"/>
    <w:rsid w:val="007A79B4"/>
    <w:rsid w:val="007A7BF6"/>
    <w:rsid w:val="007B337A"/>
    <w:rsid w:val="007B5B99"/>
    <w:rsid w:val="007B64B6"/>
    <w:rsid w:val="007B7F84"/>
    <w:rsid w:val="007C045F"/>
    <w:rsid w:val="007C0509"/>
    <w:rsid w:val="007C2A44"/>
    <w:rsid w:val="007C3D1F"/>
    <w:rsid w:val="007C4328"/>
    <w:rsid w:val="007C54E9"/>
    <w:rsid w:val="007C66EC"/>
    <w:rsid w:val="007C7158"/>
    <w:rsid w:val="007C7AAA"/>
    <w:rsid w:val="007D05EF"/>
    <w:rsid w:val="007D0B21"/>
    <w:rsid w:val="007D105A"/>
    <w:rsid w:val="007D33F7"/>
    <w:rsid w:val="007D3DBB"/>
    <w:rsid w:val="007D4993"/>
    <w:rsid w:val="007D6818"/>
    <w:rsid w:val="007E00E1"/>
    <w:rsid w:val="007E0ADE"/>
    <w:rsid w:val="007E1368"/>
    <w:rsid w:val="007E1B4E"/>
    <w:rsid w:val="007E1DC9"/>
    <w:rsid w:val="007E2A39"/>
    <w:rsid w:val="007E4475"/>
    <w:rsid w:val="007E5ADB"/>
    <w:rsid w:val="007E6AB6"/>
    <w:rsid w:val="007E71B8"/>
    <w:rsid w:val="007F050B"/>
    <w:rsid w:val="007F069A"/>
    <w:rsid w:val="007F085B"/>
    <w:rsid w:val="007F2E78"/>
    <w:rsid w:val="007F2FF8"/>
    <w:rsid w:val="007F33C4"/>
    <w:rsid w:val="007F36F0"/>
    <w:rsid w:val="007F3884"/>
    <w:rsid w:val="007F6318"/>
    <w:rsid w:val="007F6692"/>
    <w:rsid w:val="007F6E22"/>
    <w:rsid w:val="008011E7"/>
    <w:rsid w:val="008012B0"/>
    <w:rsid w:val="00801A08"/>
    <w:rsid w:val="00801F6F"/>
    <w:rsid w:val="0080354C"/>
    <w:rsid w:val="008041C4"/>
    <w:rsid w:val="00804AF7"/>
    <w:rsid w:val="008054E2"/>
    <w:rsid w:val="0080758D"/>
    <w:rsid w:val="008079A7"/>
    <w:rsid w:val="0081024B"/>
    <w:rsid w:val="008108F5"/>
    <w:rsid w:val="008119C9"/>
    <w:rsid w:val="008131AF"/>
    <w:rsid w:val="00813725"/>
    <w:rsid w:val="00813AEF"/>
    <w:rsid w:val="00813DA0"/>
    <w:rsid w:val="008142E1"/>
    <w:rsid w:val="008152A9"/>
    <w:rsid w:val="00815C52"/>
    <w:rsid w:val="0081647B"/>
    <w:rsid w:val="008168E0"/>
    <w:rsid w:val="00816EE5"/>
    <w:rsid w:val="0081733E"/>
    <w:rsid w:val="0081750B"/>
    <w:rsid w:val="00817698"/>
    <w:rsid w:val="00820BC4"/>
    <w:rsid w:val="00821C13"/>
    <w:rsid w:val="00821E55"/>
    <w:rsid w:val="008220FF"/>
    <w:rsid w:val="00822200"/>
    <w:rsid w:val="008227C0"/>
    <w:rsid w:val="00823AEE"/>
    <w:rsid w:val="00823B51"/>
    <w:rsid w:val="00825AA2"/>
    <w:rsid w:val="00827C0B"/>
    <w:rsid w:val="00831EE2"/>
    <w:rsid w:val="0083248A"/>
    <w:rsid w:val="00832B54"/>
    <w:rsid w:val="00834F51"/>
    <w:rsid w:val="008358E5"/>
    <w:rsid w:val="00835923"/>
    <w:rsid w:val="00835FF5"/>
    <w:rsid w:val="008367F8"/>
    <w:rsid w:val="00836A24"/>
    <w:rsid w:val="00836C85"/>
    <w:rsid w:val="00836E2D"/>
    <w:rsid w:val="00836E8F"/>
    <w:rsid w:val="00837060"/>
    <w:rsid w:val="008377BB"/>
    <w:rsid w:val="008400AF"/>
    <w:rsid w:val="00840628"/>
    <w:rsid w:val="008411AD"/>
    <w:rsid w:val="00841995"/>
    <w:rsid w:val="00841DC3"/>
    <w:rsid w:val="00842A1C"/>
    <w:rsid w:val="00842C76"/>
    <w:rsid w:val="00842D42"/>
    <w:rsid w:val="008452EF"/>
    <w:rsid w:val="00845361"/>
    <w:rsid w:val="00846558"/>
    <w:rsid w:val="00846676"/>
    <w:rsid w:val="008469B7"/>
    <w:rsid w:val="00846A6B"/>
    <w:rsid w:val="0084715C"/>
    <w:rsid w:val="0084723D"/>
    <w:rsid w:val="00847F1B"/>
    <w:rsid w:val="0085028D"/>
    <w:rsid w:val="0085034B"/>
    <w:rsid w:val="00850611"/>
    <w:rsid w:val="00850DB3"/>
    <w:rsid w:val="00851189"/>
    <w:rsid w:val="00851F03"/>
    <w:rsid w:val="00852440"/>
    <w:rsid w:val="008528E8"/>
    <w:rsid w:val="008553BB"/>
    <w:rsid w:val="00855C26"/>
    <w:rsid w:val="00855CF6"/>
    <w:rsid w:val="008561C7"/>
    <w:rsid w:val="00856818"/>
    <w:rsid w:val="00857587"/>
    <w:rsid w:val="00857BFB"/>
    <w:rsid w:val="0086032A"/>
    <w:rsid w:val="00861034"/>
    <w:rsid w:val="00861958"/>
    <w:rsid w:val="00861C9D"/>
    <w:rsid w:val="0086213F"/>
    <w:rsid w:val="008622F8"/>
    <w:rsid w:val="00863109"/>
    <w:rsid w:val="008643AA"/>
    <w:rsid w:val="0086478A"/>
    <w:rsid w:val="00865BE4"/>
    <w:rsid w:val="00865CD8"/>
    <w:rsid w:val="00866177"/>
    <w:rsid w:val="008661AB"/>
    <w:rsid w:val="0086678C"/>
    <w:rsid w:val="0086692C"/>
    <w:rsid w:val="00870390"/>
    <w:rsid w:val="008703AA"/>
    <w:rsid w:val="00870781"/>
    <w:rsid w:val="008710FB"/>
    <w:rsid w:val="00871581"/>
    <w:rsid w:val="00873203"/>
    <w:rsid w:val="008734EE"/>
    <w:rsid w:val="00873EB8"/>
    <w:rsid w:val="008748AD"/>
    <w:rsid w:val="008748DB"/>
    <w:rsid w:val="008750B7"/>
    <w:rsid w:val="0087651F"/>
    <w:rsid w:val="008766A7"/>
    <w:rsid w:val="00877C97"/>
    <w:rsid w:val="00877F74"/>
    <w:rsid w:val="00880FEB"/>
    <w:rsid w:val="0088142A"/>
    <w:rsid w:val="0088182E"/>
    <w:rsid w:val="0088227B"/>
    <w:rsid w:val="00882CE6"/>
    <w:rsid w:val="0088418B"/>
    <w:rsid w:val="008845E7"/>
    <w:rsid w:val="00884B0B"/>
    <w:rsid w:val="00884D81"/>
    <w:rsid w:val="008850D1"/>
    <w:rsid w:val="0088536D"/>
    <w:rsid w:val="00885776"/>
    <w:rsid w:val="00885970"/>
    <w:rsid w:val="008866AE"/>
    <w:rsid w:val="0088670E"/>
    <w:rsid w:val="00887497"/>
    <w:rsid w:val="008908E7"/>
    <w:rsid w:val="0089122E"/>
    <w:rsid w:val="008916AB"/>
    <w:rsid w:val="0089222C"/>
    <w:rsid w:val="0089279A"/>
    <w:rsid w:val="008928B2"/>
    <w:rsid w:val="00892A1A"/>
    <w:rsid w:val="00892A88"/>
    <w:rsid w:val="00893155"/>
    <w:rsid w:val="00893646"/>
    <w:rsid w:val="00893A15"/>
    <w:rsid w:val="00893DC5"/>
    <w:rsid w:val="008960EB"/>
    <w:rsid w:val="00896118"/>
    <w:rsid w:val="00896314"/>
    <w:rsid w:val="00897461"/>
    <w:rsid w:val="00897D73"/>
    <w:rsid w:val="008A107D"/>
    <w:rsid w:val="008A1B14"/>
    <w:rsid w:val="008A2254"/>
    <w:rsid w:val="008A2C57"/>
    <w:rsid w:val="008A35BD"/>
    <w:rsid w:val="008A35F6"/>
    <w:rsid w:val="008A3AA6"/>
    <w:rsid w:val="008A3B56"/>
    <w:rsid w:val="008A4718"/>
    <w:rsid w:val="008A4A18"/>
    <w:rsid w:val="008A64F7"/>
    <w:rsid w:val="008A7865"/>
    <w:rsid w:val="008B0277"/>
    <w:rsid w:val="008B02C4"/>
    <w:rsid w:val="008B0A82"/>
    <w:rsid w:val="008B0B61"/>
    <w:rsid w:val="008B0E58"/>
    <w:rsid w:val="008B2156"/>
    <w:rsid w:val="008B35AB"/>
    <w:rsid w:val="008B4BFC"/>
    <w:rsid w:val="008B5533"/>
    <w:rsid w:val="008B5569"/>
    <w:rsid w:val="008B7893"/>
    <w:rsid w:val="008C113B"/>
    <w:rsid w:val="008C1143"/>
    <w:rsid w:val="008C1B8F"/>
    <w:rsid w:val="008C45A7"/>
    <w:rsid w:val="008C5424"/>
    <w:rsid w:val="008C5E1D"/>
    <w:rsid w:val="008C6061"/>
    <w:rsid w:val="008C73EA"/>
    <w:rsid w:val="008C742B"/>
    <w:rsid w:val="008C7AC8"/>
    <w:rsid w:val="008D00EC"/>
    <w:rsid w:val="008D041A"/>
    <w:rsid w:val="008D0B03"/>
    <w:rsid w:val="008D0E70"/>
    <w:rsid w:val="008D1664"/>
    <w:rsid w:val="008D1934"/>
    <w:rsid w:val="008D1BFB"/>
    <w:rsid w:val="008D2989"/>
    <w:rsid w:val="008D3749"/>
    <w:rsid w:val="008D38F2"/>
    <w:rsid w:val="008D4CA4"/>
    <w:rsid w:val="008D541F"/>
    <w:rsid w:val="008D6282"/>
    <w:rsid w:val="008D6706"/>
    <w:rsid w:val="008E08BB"/>
    <w:rsid w:val="008E098E"/>
    <w:rsid w:val="008E1700"/>
    <w:rsid w:val="008E1894"/>
    <w:rsid w:val="008E1E03"/>
    <w:rsid w:val="008E3AA0"/>
    <w:rsid w:val="008E60A9"/>
    <w:rsid w:val="008E6DCE"/>
    <w:rsid w:val="008E7B76"/>
    <w:rsid w:val="008F2CE1"/>
    <w:rsid w:val="008F4765"/>
    <w:rsid w:val="008F4C3A"/>
    <w:rsid w:val="008F5435"/>
    <w:rsid w:val="008F5F62"/>
    <w:rsid w:val="008F663F"/>
    <w:rsid w:val="008F7059"/>
    <w:rsid w:val="008F71CD"/>
    <w:rsid w:val="008F74D0"/>
    <w:rsid w:val="009003B4"/>
    <w:rsid w:val="00900A09"/>
    <w:rsid w:val="00900E4F"/>
    <w:rsid w:val="00901492"/>
    <w:rsid w:val="00902120"/>
    <w:rsid w:val="009026AA"/>
    <w:rsid w:val="00902C40"/>
    <w:rsid w:val="00902F72"/>
    <w:rsid w:val="00904938"/>
    <w:rsid w:val="00910266"/>
    <w:rsid w:val="009105EB"/>
    <w:rsid w:val="009107DC"/>
    <w:rsid w:val="009110CA"/>
    <w:rsid w:val="00911926"/>
    <w:rsid w:val="00911953"/>
    <w:rsid w:val="00912202"/>
    <w:rsid w:val="009125EF"/>
    <w:rsid w:val="00912FC7"/>
    <w:rsid w:val="00914296"/>
    <w:rsid w:val="009158B0"/>
    <w:rsid w:val="00916D5F"/>
    <w:rsid w:val="00917300"/>
    <w:rsid w:val="0091759D"/>
    <w:rsid w:val="00917835"/>
    <w:rsid w:val="00917BE4"/>
    <w:rsid w:val="009201CF"/>
    <w:rsid w:val="0092070C"/>
    <w:rsid w:val="009207DF"/>
    <w:rsid w:val="00921703"/>
    <w:rsid w:val="00922A45"/>
    <w:rsid w:val="00922AB6"/>
    <w:rsid w:val="0092306C"/>
    <w:rsid w:val="009245C4"/>
    <w:rsid w:val="009246E7"/>
    <w:rsid w:val="00926CE1"/>
    <w:rsid w:val="009277AD"/>
    <w:rsid w:val="0093040E"/>
    <w:rsid w:val="00930725"/>
    <w:rsid w:val="009307D3"/>
    <w:rsid w:val="00931916"/>
    <w:rsid w:val="00935840"/>
    <w:rsid w:val="00935D0A"/>
    <w:rsid w:val="0093634E"/>
    <w:rsid w:val="009369C6"/>
    <w:rsid w:val="00936B25"/>
    <w:rsid w:val="0093733F"/>
    <w:rsid w:val="0093735E"/>
    <w:rsid w:val="00937520"/>
    <w:rsid w:val="00937580"/>
    <w:rsid w:val="00937AC8"/>
    <w:rsid w:val="00937F34"/>
    <w:rsid w:val="00940010"/>
    <w:rsid w:val="00940210"/>
    <w:rsid w:val="00941A9D"/>
    <w:rsid w:val="00941C50"/>
    <w:rsid w:val="00942B34"/>
    <w:rsid w:val="00943433"/>
    <w:rsid w:val="00943F3D"/>
    <w:rsid w:val="00944633"/>
    <w:rsid w:val="00944D1A"/>
    <w:rsid w:val="00945D84"/>
    <w:rsid w:val="00945E3C"/>
    <w:rsid w:val="00947D35"/>
    <w:rsid w:val="00947FF1"/>
    <w:rsid w:val="009513EE"/>
    <w:rsid w:val="00952A2F"/>
    <w:rsid w:val="00953B88"/>
    <w:rsid w:val="00953DA2"/>
    <w:rsid w:val="00954323"/>
    <w:rsid w:val="00955B26"/>
    <w:rsid w:val="009564F5"/>
    <w:rsid w:val="0096166C"/>
    <w:rsid w:val="009627DF"/>
    <w:rsid w:val="00962CA2"/>
    <w:rsid w:val="00963B22"/>
    <w:rsid w:val="00964FEA"/>
    <w:rsid w:val="00966DA7"/>
    <w:rsid w:val="00966F71"/>
    <w:rsid w:val="00970E29"/>
    <w:rsid w:val="0097116C"/>
    <w:rsid w:val="00971198"/>
    <w:rsid w:val="009711CD"/>
    <w:rsid w:val="009711E8"/>
    <w:rsid w:val="00973652"/>
    <w:rsid w:val="00973A1C"/>
    <w:rsid w:val="00975A9B"/>
    <w:rsid w:val="00975D69"/>
    <w:rsid w:val="00976CF5"/>
    <w:rsid w:val="00976F15"/>
    <w:rsid w:val="00976F3C"/>
    <w:rsid w:val="009806B9"/>
    <w:rsid w:val="009808D4"/>
    <w:rsid w:val="00980F7C"/>
    <w:rsid w:val="009813EA"/>
    <w:rsid w:val="009819C0"/>
    <w:rsid w:val="00982410"/>
    <w:rsid w:val="009824B3"/>
    <w:rsid w:val="00982802"/>
    <w:rsid w:val="00982FEE"/>
    <w:rsid w:val="0098328E"/>
    <w:rsid w:val="00983576"/>
    <w:rsid w:val="00983632"/>
    <w:rsid w:val="009837BE"/>
    <w:rsid w:val="009846A7"/>
    <w:rsid w:val="00984F80"/>
    <w:rsid w:val="0098559B"/>
    <w:rsid w:val="009859E1"/>
    <w:rsid w:val="00985A27"/>
    <w:rsid w:val="00985B1E"/>
    <w:rsid w:val="00985CA5"/>
    <w:rsid w:val="0098664F"/>
    <w:rsid w:val="009867D7"/>
    <w:rsid w:val="0098726B"/>
    <w:rsid w:val="00987A96"/>
    <w:rsid w:val="00987A9A"/>
    <w:rsid w:val="00987B30"/>
    <w:rsid w:val="00990395"/>
    <w:rsid w:val="009906A2"/>
    <w:rsid w:val="00990732"/>
    <w:rsid w:val="009911AE"/>
    <w:rsid w:val="00992D98"/>
    <w:rsid w:val="00992E41"/>
    <w:rsid w:val="00994075"/>
    <w:rsid w:val="0099499C"/>
    <w:rsid w:val="009955B8"/>
    <w:rsid w:val="0099576D"/>
    <w:rsid w:val="0099618D"/>
    <w:rsid w:val="00996500"/>
    <w:rsid w:val="00997DE8"/>
    <w:rsid w:val="009A03D4"/>
    <w:rsid w:val="009A1546"/>
    <w:rsid w:val="009A23AE"/>
    <w:rsid w:val="009A296C"/>
    <w:rsid w:val="009A2CF6"/>
    <w:rsid w:val="009A34F6"/>
    <w:rsid w:val="009A45D1"/>
    <w:rsid w:val="009A4BE2"/>
    <w:rsid w:val="009A50B6"/>
    <w:rsid w:val="009A5762"/>
    <w:rsid w:val="009A5D21"/>
    <w:rsid w:val="009A661E"/>
    <w:rsid w:val="009A698D"/>
    <w:rsid w:val="009A6EDF"/>
    <w:rsid w:val="009A7292"/>
    <w:rsid w:val="009A78BB"/>
    <w:rsid w:val="009A7A0B"/>
    <w:rsid w:val="009B06B2"/>
    <w:rsid w:val="009B0749"/>
    <w:rsid w:val="009B39EC"/>
    <w:rsid w:val="009B45AB"/>
    <w:rsid w:val="009B49BE"/>
    <w:rsid w:val="009B53F2"/>
    <w:rsid w:val="009B69D9"/>
    <w:rsid w:val="009B6F36"/>
    <w:rsid w:val="009B7BEA"/>
    <w:rsid w:val="009C1199"/>
    <w:rsid w:val="009C23B0"/>
    <w:rsid w:val="009C2EA4"/>
    <w:rsid w:val="009C33A4"/>
    <w:rsid w:val="009C4308"/>
    <w:rsid w:val="009C50BA"/>
    <w:rsid w:val="009C540E"/>
    <w:rsid w:val="009C6FDA"/>
    <w:rsid w:val="009C74BE"/>
    <w:rsid w:val="009D005C"/>
    <w:rsid w:val="009D0CE1"/>
    <w:rsid w:val="009D217D"/>
    <w:rsid w:val="009D25BA"/>
    <w:rsid w:val="009D2E3D"/>
    <w:rsid w:val="009D3A79"/>
    <w:rsid w:val="009D4B1C"/>
    <w:rsid w:val="009D5216"/>
    <w:rsid w:val="009D6142"/>
    <w:rsid w:val="009D7957"/>
    <w:rsid w:val="009D7BA7"/>
    <w:rsid w:val="009E08CD"/>
    <w:rsid w:val="009E191D"/>
    <w:rsid w:val="009E26B7"/>
    <w:rsid w:val="009E302C"/>
    <w:rsid w:val="009E44D6"/>
    <w:rsid w:val="009E5ACE"/>
    <w:rsid w:val="009E63C3"/>
    <w:rsid w:val="009E75C6"/>
    <w:rsid w:val="009F0BE1"/>
    <w:rsid w:val="009F0D9A"/>
    <w:rsid w:val="009F0DC9"/>
    <w:rsid w:val="009F1304"/>
    <w:rsid w:val="009F1F53"/>
    <w:rsid w:val="009F2DD4"/>
    <w:rsid w:val="009F2EB1"/>
    <w:rsid w:val="009F3287"/>
    <w:rsid w:val="009F43D4"/>
    <w:rsid w:val="009F5CFA"/>
    <w:rsid w:val="009F623D"/>
    <w:rsid w:val="009F6B3D"/>
    <w:rsid w:val="009F6B4A"/>
    <w:rsid w:val="00A00741"/>
    <w:rsid w:val="00A00F0B"/>
    <w:rsid w:val="00A01B54"/>
    <w:rsid w:val="00A01B89"/>
    <w:rsid w:val="00A0252A"/>
    <w:rsid w:val="00A02E7B"/>
    <w:rsid w:val="00A02F0E"/>
    <w:rsid w:val="00A03125"/>
    <w:rsid w:val="00A0591E"/>
    <w:rsid w:val="00A05B6D"/>
    <w:rsid w:val="00A05E1C"/>
    <w:rsid w:val="00A06D73"/>
    <w:rsid w:val="00A07075"/>
    <w:rsid w:val="00A10840"/>
    <w:rsid w:val="00A11BDC"/>
    <w:rsid w:val="00A11C0E"/>
    <w:rsid w:val="00A12662"/>
    <w:rsid w:val="00A136F2"/>
    <w:rsid w:val="00A14B40"/>
    <w:rsid w:val="00A15F9A"/>
    <w:rsid w:val="00A203BB"/>
    <w:rsid w:val="00A20B1A"/>
    <w:rsid w:val="00A222C6"/>
    <w:rsid w:val="00A22426"/>
    <w:rsid w:val="00A22491"/>
    <w:rsid w:val="00A22577"/>
    <w:rsid w:val="00A22B04"/>
    <w:rsid w:val="00A2301E"/>
    <w:rsid w:val="00A23840"/>
    <w:rsid w:val="00A23984"/>
    <w:rsid w:val="00A2402B"/>
    <w:rsid w:val="00A25A16"/>
    <w:rsid w:val="00A26177"/>
    <w:rsid w:val="00A31712"/>
    <w:rsid w:val="00A32968"/>
    <w:rsid w:val="00A33E24"/>
    <w:rsid w:val="00A33F19"/>
    <w:rsid w:val="00A34967"/>
    <w:rsid w:val="00A34E1E"/>
    <w:rsid w:val="00A36427"/>
    <w:rsid w:val="00A3660E"/>
    <w:rsid w:val="00A36B08"/>
    <w:rsid w:val="00A3779D"/>
    <w:rsid w:val="00A37983"/>
    <w:rsid w:val="00A37ACF"/>
    <w:rsid w:val="00A37C05"/>
    <w:rsid w:val="00A4069F"/>
    <w:rsid w:val="00A411A7"/>
    <w:rsid w:val="00A42028"/>
    <w:rsid w:val="00A43AFC"/>
    <w:rsid w:val="00A45349"/>
    <w:rsid w:val="00A45C4C"/>
    <w:rsid w:val="00A463EE"/>
    <w:rsid w:val="00A46BDF"/>
    <w:rsid w:val="00A4718B"/>
    <w:rsid w:val="00A47506"/>
    <w:rsid w:val="00A50EDE"/>
    <w:rsid w:val="00A51735"/>
    <w:rsid w:val="00A5176E"/>
    <w:rsid w:val="00A51CC1"/>
    <w:rsid w:val="00A51D82"/>
    <w:rsid w:val="00A524AF"/>
    <w:rsid w:val="00A526BE"/>
    <w:rsid w:val="00A53910"/>
    <w:rsid w:val="00A53C56"/>
    <w:rsid w:val="00A53CD9"/>
    <w:rsid w:val="00A54170"/>
    <w:rsid w:val="00A54CE0"/>
    <w:rsid w:val="00A5517D"/>
    <w:rsid w:val="00A55484"/>
    <w:rsid w:val="00A55FCE"/>
    <w:rsid w:val="00A56CEA"/>
    <w:rsid w:val="00A574E3"/>
    <w:rsid w:val="00A576BD"/>
    <w:rsid w:val="00A57E54"/>
    <w:rsid w:val="00A60346"/>
    <w:rsid w:val="00A60EFD"/>
    <w:rsid w:val="00A616D4"/>
    <w:rsid w:val="00A6184D"/>
    <w:rsid w:val="00A6289D"/>
    <w:rsid w:val="00A62910"/>
    <w:rsid w:val="00A62A27"/>
    <w:rsid w:val="00A63645"/>
    <w:rsid w:val="00A6387B"/>
    <w:rsid w:val="00A63CB1"/>
    <w:rsid w:val="00A64468"/>
    <w:rsid w:val="00A644F6"/>
    <w:rsid w:val="00A64B7D"/>
    <w:rsid w:val="00A651FA"/>
    <w:rsid w:val="00A653C4"/>
    <w:rsid w:val="00A6626F"/>
    <w:rsid w:val="00A6755E"/>
    <w:rsid w:val="00A67F62"/>
    <w:rsid w:val="00A70E0A"/>
    <w:rsid w:val="00A70E6C"/>
    <w:rsid w:val="00A71A91"/>
    <w:rsid w:val="00A71DE7"/>
    <w:rsid w:val="00A721FF"/>
    <w:rsid w:val="00A72A67"/>
    <w:rsid w:val="00A73CDA"/>
    <w:rsid w:val="00A75070"/>
    <w:rsid w:val="00A75233"/>
    <w:rsid w:val="00A76293"/>
    <w:rsid w:val="00A76E88"/>
    <w:rsid w:val="00A77922"/>
    <w:rsid w:val="00A77A49"/>
    <w:rsid w:val="00A77D4A"/>
    <w:rsid w:val="00A77F77"/>
    <w:rsid w:val="00A80F2E"/>
    <w:rsid w:val="00A82E04"/>
    <w:rsid w:val="00A831B2"/>
    <w:rsid w:val="00A84220"/>
    <w:rsid w:val="00A84A07"/>
    <w:rsid w:val="00A85156"/>
    <w:rsid w:val="00A85896"/>
    <w:rsid w:val="00A85B2F"/>
    <w:rsid w:val="00A86417"/>
    <w:rsid w:val="00A86F8B"/>
    <w:rsid w:val="00A87436"/>
    <w:rsid w:val="00A879CB"/>
    <w:rsid w:val="00A90C07"/>
    <w:rsid w:val="00A91E47"/>
    <w:rsid w:val="00A921DF"/>
    <w:rsid w:val="00A93F7D"/>
    <w:rsid w:val="00A95F1D"/>
    <w:rsid w:val="00A96639"/>
    <w:rsid w:val="00A97765"/>
    <w:rsid w:val="00A97817"/>
    <w:rsid w:val="00AA0F8C"/>
    <w:rsid w:val="00AA1202"/>
    <w:rsid w:val="00AA31D9"/>
    <w:rsid w:val="00AA4072"/>
    <w:rsid w:val="00AA4C73"/>
    <w:rsid w:val="00AA50DE"/>
    <w:rsid w:val="00AA55DE"/>
    <w:rsid w:val="00AA64BA"/>
    <w:rsid w:val="00AA69DA"/>
    <w:rsid w:val="00AA70BE"/>
    <w:rsid w:val="00AA7F00"/>
    <w:rsid w:val="00AB0D74"/>
    <w:rsid w:val="00AB120B"/>
    <w:rsid w:val="00AB2B17"/>
    <w:rsid w:val="00AB358C"/>
    <w:rsid w:val="00AB39F8"/>
    <w:rsid w:val="00AB3D46"/>
    <w:rsid w:val="00AB3E1A"/>
    <w:rsid w:val="00AB4D61"/>
    <w:rsid w:val="00AB6662"/>
    <w:rsid w:val="00AB7085"/>
    <w:rsid w:val="00AB785F"/>
    <w:rsid w:val="00AB7A94"/>
    <w:rsid w:val="00AC0BB2"/>
    <w:rsid w:val="00AC0FE1"/>
    <w:rsid w:val="00AC217C"/>
    <w:rsid w:val="00AC2A18"/>
    <w:rsid w:val="00AC34B9"/>
    <w:rsid w:val="00AC36BD"/>
    <w:rsid w:val="00AC3E41"/>
    <w:rsid w:val="00AC404F"/>
    <w:rsid w:val="00AC4F05"/>
    <w:rsid w:val="00AC5338"/>
    <w:rsid w:val="00AC56AA"/>
    <w:rsid w:val="00AC639F"/>
    <w:rsid w:val="00AC64E2"/>
    <w:rsid w:val="00AC69AD"/>
    <w:rsid w:val="00AC7099"/>
    <w:rsid w:val="00AD008F"/>
    <w:rsid w:val="00AD1F2C"/>
    <w:rsid w:val="00AD2B51"/>
    <w:rsid w:val="00AD3EAB"/>
    <w:rsid w:val="00AD4C9B"/>
    <w:rsid w:val="00AD5958"/>
    <w:rsid w:val="00AD5F95"/>
    <w:rsid w:val="00AD6831"/>
    <w:rsid w:val="00AD6997"/>
    <w:rsid w:val="00AD77E0"/>
    <w:rsid w:val="00AE00D0"/>
    <w:rsid w:val="00AE0123"/>
    <w:rsid w:val="00AE062A"/>
    <w:rsid w:val="00AE2030"/>
    <w:rsid w:val="00AE313F"/>
    <w:rsid w:val="00AE37A1"/>
    <w:rsid w:val="00AE37CB"/>
    <w:rsid w:val="00AE3FCA"/>
    <w:rsid w:val="00AE434C"/>
    <w:rsid w:val="00AE4693"/>
    <w:rsid w:val="00AE4F56"/>
    <w:rsid w:val="00AE518E"/>
    <w:rsid w:val="00AE5276"/>
    <w:rsid w:val="00AE64BC"/>
    <w:rsid w:val="00AF19CC"/>
    <w:rsid w:val="00AF20B4"/>
    <w:rsid w:val="00AF24DE"/>
    <w:rsid w:val="00AF3057"/>
    <w:rsid w:val="00AF3B2C"/>
    <w:rsid w:val="00AF4530"/>
    <w:rsid w:val="00AF4E6F"/>
    <w:rsid w:val="00AF55ED"/>
    <w:rsid w:val="00AF620E"/>
    <w:rsid w:val="00AF636E"/>
    <w:rsid w:val="00AF6A75"/>
    <w:rsid w:val="00AF6F11"/>
    <w:rsid w:val="00B0041A"/>
    <w:rsid w:val="00B00BDB"/>
    <w:rsid w:val="00B02DA0"/>
    <w:rsid w:val="00B02E07"/>
    <w:rsid w:val="00B02F5B"/>
    <w:rsid w:val="00B040D9"/>
    <w:rsid w:val="00B0528D"/>
    <w:rsid w:val="00B062C5"/>
    <w:rsid w:val="00B07919"/>
    <w:rsid w:val="00B101EF"/>
    <w:rsid w:val="00B11A93"/>
    <w:rsid w:val="00B1272D"/>
    <w:rsid w:val="00B1303E"/>
    <w:rsid w:val="00B13185"/>
    <w:rsid w:val="00B142BE"/>
    <w:rsid w:val="00B14B70"/>
    <w:rsid w:val="00B15054"/>
    <w:rsid w:val="00B206CA"/>
    <w:rsid w:val="00B20C74"/>
    <w:rsid w:val="00B20F22"/>
    <w:rsid w:val="00B21910"/>
    <w:rsid w:val="00B2218A"/>
    <w:rsid w:val="00B2235C"/>
    <w:rsid w:val="00B23425"/>
    <w:rsid w:val="00B2518A"/>
    <w:rsid w:val="00B253F9"/>
    <w:rsid w:val="00B254F4"/>
    <w:rsid w:val="00B25A8E"/>
    <w:rsid w:val="00B26D65"/>
    <w:rsid w:val="00B272BE"/>
    <w:rsid w:val="00B278F0"/>
    <w:rsid w:val="00B30277"/>
    <w:rsid w:val="00B3044C"/>
    <w:rsid w:val="00B3079D"/>
    <w:rsid w:val="00B31292"/>
    <w:rsid w:val="00B313EE"/>
    <w:rsid w:val="00B316FA"/>
    <w:rsid w:val="00B322CC"/>
    <w:rsid w:val="00B3286A"/>
    <w:rsid w:val="00B33731"/>
    <w:rsid w:val="00B33A46"/>
    <w:rsid w:val="00B360F1"/>
    <w:rsid w:val="00B370B2"/>
    <w:rsid w:val="00B379C2"/>
    <w:rsid w:val="00B37D7A"/>
    <w:rsid w:val="00B37F7D"/>
    <w:rsid w:val="00B40232"/>
    <w:rsid w:val="00B40315"/>
    <w:rsid w:val="00B405BA"/>
    <w:rsid w:val="00B408F1"/>
    <w:rsid w:val="00B40EE7"/>
    <w:rsid w:val="00B41B47"/>
    <w:rsid w:val="00B41F70"/>
    <w:rsid w:val="00B421DF"/>
    <w:rsid w:val="00B4275C"/>
    <w:rsid w:val="00B432D3"/>
    <w:rsid w:val="00B43B85"/>
    <w:rsid w:val="00B4480C"/>
    <w:rsid w:val="00B44A53"/>
    <w:rsid w:val="00B45C0E"/>
    <w:rsid w:val="00B45D60"/>
    <w:rsid w:val="00B45EE8"/>
    <w:rsid w:val="00B46004"/>
    <w:rsid w:val="00B46C97"/>
    <w:rsid w:val="00B47674"/>
    <w:rsid w:val="00B47D26"/>
    <w:rsid w:val="00B50A16"/>
    <w:rsid w:val="00B51B48"/>
    <w:rsid w:val="00B52E7F"/>
    <w:rsid w:val="00B531A9"/>
    <w:rsid w:val="00B53AA8"/>
    <w:rsid w:val="00B544B7"/>
    <w:rsid w:val="00B545AB"/>
    <w:rsid w:val="00B545CC"/>
    <w:rsid w:val="00B545FD"/>
    <w:rsid w:val="00B56850"/>
    <w:rsid w:val="00B56F5D"/>
    <w:rsid w:val="00B57387"/>
    <w:rsid w:val="00B57A2B"/>
    <w:rsid w:val="00B60BD4"/>
    <w:rsid w:val="00B61135"/>
    <w:rsid w:val="00B62208"/>
    <w:rsid w:val="00B62CA9"/>
    <w:rsid w:val="00B65BA8"/>
    <w:rsid w:val="00B66881"/>
    <w:rsid w:val="00B67A1D"/>
    <w:rsid w:val="00B67BB3"/>
    <w:rsid w:val="00B7009C"/>
    <w:rsid w:val="00B70324"/>
    <w:rsid w:val="00B7059C"/>
    <w:rsid w:val="00B70A45"/>
    <w:rsid w:val="00B72482"/>
    <w:rsid w:val="00B72EB5"/>
    <w:rsid w:val="00B7303B"/>
    <w:rsid w:val="00B732D2"/>
    <w:rsid w:val="00B74303"/>
    <w:rsid w:val="00B74AE5"/>
    <w:rsid w:val="00B75C4B"/>
    <w:rsid w:val="00B75CF2"/>
    <w:rsid w:val="00B771B8"/>
    <w:rsid w:val="00B77457"/>
    <w:rsid w:val="00B77A62"/>
    <w:rsid w:val="00B77C25"/>
    <w:rsid w:val="00B80866"/>
    <w:rsid w:val="00B83CEE"/>
    <w:rsid w:val="00B84BC1"/>
    <w:rsid w:val="00B85F68"/>
    <w:rsid w:val="00B86019"/>
    <w:rsid w:val="00B86768"/>
    <w:rsid w:val="00B868BA"/>
    <w:rsid w:val="00B86E7A"/>
    <w:rsid w:val="00B86EB8"/>
    <w:rsid w:val="00B8779F"/>
    <w:rsid w:val="00B877B6"/>
    <w:rsid w:val="00B877D0"/>
    <w:rsid w:val="00B90F71"/>
    <w:rsid w:val="00B916B8"/>
    <w:rsid w:val="00B920A4"/>
    <w:rsid w:val="00B935C2"/>
    <w:rsid w:val="00B9465F"/>
    <w:rsid w:val="00B94BC3"/>
    <w:rsid w:val="00B954DD"/>
    <w:rsid w:val="00B960DE"/>
    <w:rsid w:val="00B967F8"/>
    <w:rsid w:val="00B97C92"/>
    <w:rsid w:val="00B97D3B"/>
    <w:rsid w:val="00BA1525"/>
    <w:rsid w:val="00BA2056"/>
    <w:rsid w:val="00BA21DD"/>
    <w:rsid w:val="00BA285E"/>
    <w:rsid w:val="00BA2B2C"/>
    <w:rsid w:val="00BA30F9"/>
    <w:rsid w:val="00BA3AD6"/>
    <w:rsid w:val="00BA42A3"/>
    <w:rsid w:val="00BA6F09"/>
    <w:rsid w:val="00BA7062"/>
    <w:rsid w:val="00BB0491"/>
    <w:rsid w:val="00BB07C0"/>
    <w:rsid w:val="00BB2284"/>
    <w:rsid w:val="00BB233D"/>
    <w:rsid w:val="00BB2470"/>
    <w:rsid w:val="00BB24F2"/>
    <w:rsid w:val="00BB26EB"/>
    <w:rsid w:val="00BB2729"/>
    <w:rsid w:val="00BB39ED"/>
    <w:rsid w:val="00BB4409"/>
    <w:rsid w:val="00BB4AC4"/>
    <w:rsid w:val="00BB4FFD"/>
    <w:rsid w:val="00BB5164"/>
    <w:rsid w:val="00BB5562"/>
    <w:rsid w:val="00BB6378"/>
    <w:rsid w:val="00BB641F"/>
    <w:rsid w:val="00BB6649"/>
    <w:rsid w:val="00BC063F"/>
    <w:rsid w:val="00BC0E16"/>
    <w:rsid w:val="00BC1920"/>
    <w:rsid w:val="00BC1B23"/>
    <w:rsid w:val="00BC1FFC"/>
    <w:rsid w:val="00BC37C8"/>
    <w:rsid w:val="00BC4565"/>
    <w:rsid w:val="00BC4AB2"/>
    <w:rsid w:val="00BC7A11"/>
    <w:rsid w:val="00BC7FA9"/>
    <w:rsid w:val="00BD0059"/>
    <w:rsid w:val="00BD05F6"/>
    <w:rsid w:val="00BD0C4B"/>
    <w:rsid w:val="00BD22F1"/>
    <w:rsid w:val="00BD2961"/>
    <w:rsid w:val="00BD2A1B"/>
    <w:rsid w:val="00BD35BE"/>
    <w:rsid w:val="00BD4290"/>
    <w:rsid w:val="00BD467F"/>
    <w:rsid w:val="00BD520E"/>
    <w:rsid w:val="00BD542E"/>
    <w:rsid w:val="00BD59CB"/>
    <w:rsid w:val="00BD655B"/>
    <w:rsid w:val="00BD7399"/>
    <w:rsid w:val="00BD7F76"/>
    <w:rsid w:val="00BE056C"/>
    <w:rsid w:val="00BE087C"/>
    <w:rsid w:val="00BE09B2"/>
    <w:rsid w:val="00BE1165"/>
    <w:rsid w:val="00BE1773"/>
    <w:rsid w:val="00BE1982"/>
    <w:rsid w:val="00BE2BD1"/>
    <w:rsid w:val="00BE3D04"/>
    <w:rsid w:val="00BE436A"/>
    <w:rsid w:val="00BE4D80"/>
    <w:rsid w:val="00BE4DC6"/>
    <w:rsid w:val="00BE65AC"/>
    <w:rsid w:val="00BE670D"/>
    <w:rsid w:val="00BE6A4C"/>
    <w:rsid w:val="00BE741D"/>
    <w:rsid w:val="00BF05AA"/>
    <w:rsid w:val="00BF1D2F"/>
    <w:rsid w:val="00BF3D67"/>
    <w:rsid w:val="00BF487C"/>
    <w:rsid w:val="00BF50C1"/>
    <w:rsid w:val="00BF59C6"/>
    <w:rsid w:val="00BF5ABA"/>
    <w:rsid w:val="00BF6D93"/>
    <w:rsid w:val="00C00995"/>
    <w:rsid w:val="00C018B4"/>
    <w:rsid w:val="00C02128"/>
    <w:rsid w:val="00C021CC"/>
    <w:rsid w:val="00C02269"/>
    <w:rsid w:val="00C026A1"/>
    <w:rsid w:val="00C02F47"/>
    <w:rsid w:val="00C0346E"/>
    <w:rsid w:val="00C037A4"/>
    <w:rsid w:val="00C04A27"/>
    <w:rsid w:val="00C04A67"/>
    <w:rsid w:val="00C04A8B"/>
    <w:rsid w:val="00C05C01"/>
    <w:rsid w:val="00C05CEE"/>
    <w:rsid w:val="00C07112"/>
    <w:rsid w:val="00C071B4"/>
    <w:rsid w:val="00C07ECB"/>
    <w:rsid w:val="00C10276"/>
    <w:rsid w:val="00C106F8"/>
    <w:rsid w:val="00C10A94"/>
    <w:rsid w:val="00C10C25"/>
    <w:rsid w:val="00C11DFE"/>
    <w:rsid w:val="00C14010"/>
    <w:rsid w:val="00C143AA"/>
    <w:rsid w:val="00C145DC"/>
    <w:rsid w:val="00C14A64"/>
    <w:rsid w:val="00C15FA5"/>
    <w:rsid w:val="00C16D9D"/>
    <w:rsid w:val="00C17CF6"/>
    <w:rsid w:val="00C17D2D"/>
    <w:rsid w:val="00C17E9C"/>
    <w:rsid w:val="00C17EED"/>
    <w:rsid w:val="00C20695"/>
    <w:rsid w:val="00C210EA"/>
    <w:rsid w:val="00C21D77"/>
    <w:rsid w:val="00C23079"/>
    <w:rsid w:val="00C230D9"/>
    <w:rsid w:val="00C25AB5"/>
    <w:rsid w:val="00C26C86"/>
    <w:rsid w:val="00C30604"/>
    <w:rsid w:val="00C30DAC"/>
    <w:rsid w:val="00C31210"/>
    <w:rsid w:val="00C3174F"/>
    <w:rsid w:val="00C3270D"/>
    <w:rsid w:val="00C3350A"/>
    <w:rsid w:val="00C3402A"/>
    <w:rsid w:val="00C341CD"/>
    <w:rsid w:val="00C34D52"/>
    <w:rsid w:val="00C353BF"/>
    <w:rsid w:val="00C35F88"/>
    <w:rsid w:val="00C37770"/>
    <w:rsid w:val="00C37A87"/>
    <w:rsid w:val="00C408DF"/>
    <w:rsid w:val="00C41CD5"/>
    <w:rsid w:val="00C41FD7"/>
    <w:rsid w:val="00C43170"/>
    <w:rsid w:val="00C43A9D"/>
    <w:rsid w:val="00C43BBE"/>
    <w:rsid w:val="00C45126"/>
    <w:rsid w:val="00C475D6"/>
    <w:rsid w:val="00C4767A"/>
    <w:rsid w:val="00C50486"/>
    <w:rsid w:val="00C51161"/>
    <w:rsid w:val="00C51575"/>
    <w:rsid w:val="00C5192A"/>
    <w:rsid w:val="00C52263"/>
    <w:rsid w:val="00C535E6"/>
    <w:rsid w:val="00C53678"/>
    <w:rsid w:val="00C54EE4"/>
    <w:rsid w:val="00C550CF"/>
    <w:rsid w:val="00C55229"/>
    <w:rsid w:val="00C5572D"/>
    <w:rsid w:val="00C56A72"/>
    <w:rsid w:val="00C57A7F"/>
    <w:rsid w:val="00C57A84"/>
    <w:rsid w:val="00C60677"/>
    <w:rsid w:val="00C61550"/>
    <w:rsid w:val="00C62523"/>
    <w:rsid w:val="00C63178"/>
    <w:rsid w:val="00C639B0"/>
    <w:rsid w:val="00C66F41"/>
    <w:rsid w:val="00C7074E"/>
    <w:rsid w:val="00C7217C"/>
    <w:rsid w:val="00C73672"/>
    <w:rsid w:val="00C739C0"/>
    <w:rsid w:val="00C76002"/>
    <w:rsid w:val="00C76404"/>
    <w:rsid w:val="00C76623"/>
    <w:rsid w:val="00C77AC0"/>
    <w:rsid w:val="00C8000F"/>
    <w:rsid w:val="00C802B4"/>
    <w:rsid w:val="00C80880"/>
    <w:rsid w:val="00C80951"/>
    <w:rsid w:val="00C80CA4"/>
    <w:rsid w:val="00C82B54"/>
    <w:rsid w:val="00C82EBB"/>
    <w:rsid w:val="00C83FFF"/>
    <w:rsid w:val="00C846D3"/>
    <w:rsid w:val="00C846E0"/>
    <w:rsid w:val="00C84B6E"/>
    <w:rsid w:val="00C85A5A"/>
    <w:rsid w:val="00C866F6"/>
    <w:rsid w:val="00C86CDF"/>
    <w:rsid w:val="00C86FE4"/>
    <w:rsid w:val="00C877C1"/>
    <w:rsid w:val="00C90575"/>
    <w:rsid w:val="00C91070"/>
    <w:rsid w:val="00C9135D"/>
    <w:rsid w:val="00C91363"/>
    <w:rsid w:val="00C92D96"/>
    <w:rsid w:val="00C930EE"/>
    <w:rsid w:val="00C93136"/>
    <w:rsid w:val="00C93AEE"/>
    <w:rsid w:val="00C94A74"/>
    <w:rsid w:val="00C95773"/>
    <w:rsid w:val="00C958E0"/>
    <w:rsid w:val="00C9601B"/>
    <w:rsid w:val="00C96BAA"/>
    <w:rsid w:val="00C971B4"/>
    <w:rsid w:val="00CA16C0"/>
    <w:rsid w:val="00CA1F7C"/>
    <w:rsid w:val="00CA2243"/>
    <w:rsid w:val="00CA2AD6"/>
    <w:rsid w:val="00CA2DA2"/>
    <w:rsid w:val="00CA3590"/>
    <w:rsid w:val="00CA42E2"/>
    <w:rsid w:val="00CA6150"/>
    <w:rsid w:val="00CA6C99"/>
    <w:rsid w:val="00CA6D63"/>
    <w:rsid w:val="00CA7183"/>
    <w:rsid w:val="00CA767B"/>
    <w:rsid w:val="00CA77CF"/>
    <w:rsid w:val="00CB01E1"/>
    <w:rsid w:val="00CB04ED"/>
    <w:rsid w:val="00CB0FCB"/>
    <w:rsid w:val="00CB1493"/>
    <w:rsid w:val="00CB1AE2"/>
    <w:rsid w:val="00CB20CC"/>
    <w:rsid w:val="00CB4231"/>
    <w:rsid w:val="00CB4EC1"/>
    <w:rsid w:val="00CB4FB1"/>
    <w:rsid w:val="00CB502E"/>
    <w:rsid w:val="00CB560D"/>
    <w:rsid w:val="00CB5D8F"/>
    <w:rsid w:val="00CB6702"/>
    <w:rsid w:val="00CB6B5D"/>
    <w:rsid w:val="00CB79CA"/>
    <w:rsid w:val="00CB7B80"/>
    <w:rsid w:val="00CC05CA"/>
    <w:rsid w:val="00CC08C6"/>
    <w:rsid w:val="00CC218C"/>
    <w:rsid w:val="00CC282C"/>
    <w:rsid w:val="00CC28C3"/>
    <w:rsid w:val="00CC2E51"/>
    <w:rsid w:val="00CC3C12"/>
    <w:rsid w:val="00CC406D"/>
    <w:rsid w:val="00CC4D66"/>
    <w:rsid w:val="00CC5841"/>
    <w:rsid w:val="00CD01EB"/>
    <w:rsid w:val="00CD0609"/>
    <w:rsid w:val="00CD1EEB"/>
    <w:rsid w:val="00CD3CF4"/>
    <w:rsid w:val="00CD3DEB"/>
    <w:rsid w:val="00CD3E7F"/>
    <w:rsid w:val="00CD41A0"/>
    <w:rsid w:val="00CD47A5"/>
    <w:rsid w:val="00CD4D55"/>
    <w:rsid w:val="00CD5D81"/>
    <w:rsid w:val="00CD652D"/>
    <w:rsid w:val="00CD7856"/>
    <w:rsid w:val="00CE004D"/>
    <w:rsid w:val="00CE0D64"/>
    <w:rsid w:val="00CE2F87"/>
    <w:rsid w:val="00CE302E"/>
    <w:rsid w:val="00CE322A"/>
    <w:rsid w:val="00CE3BC2"/>
    <w:rsid w:val="00CE53F3"/>
    <w:rsid w:val="00CE5B10"/>
    <w:rsid w:val="00CE637F"/>
    <w:rsid w:val="00CF0D2A"/>
    <w:rsid w:val="00CF2412"/>
    <w:rsid w:val="00CF33A3"/>
    <w:rsid w:val="00CF4237"/>
    <w:rsid w:val="00CF5493"/>
    <w:rsid w:val="00D006FD"/>
    <w:rsid w:val="00D00BD4"/>
    <w:rsid w:val="00D00BFE"/>
    <w:rsid w:val="00D015AE"/>
    <w:rsid w:val="00D01A28"/>
    <w:rsid w:val="00D01B9D"/>
    <w:rsid w:val="00D02A00"/>
    <w:rsid w:val="00D03364"/>
    <w:rsid w:val="00D034A8"/>
    <w:rsid w:val="00D03CD2"/>
    <w:rsid w:val="00D04833"/>
    <w:rsid w:val="00D04F13"/>
    <w:rsid w:val="00D054D1"/>
    <w:rsid w:val="00D056A5"/>
    <w:rsid w:val="00D05E93"/>
    <w:rsid w:val="00D07216"/>
    <w:rsid w:val="00D0796D"/>
    <w:rsid w:val="00D07A1C"/>
    <w:rsid w:val="00D07B45"/>
    <w:rsid w:val="00D07ECD"/>
    <w:rsid w:val="00D10B1D"/>
    <w:rsid w:val="00D10D58"/>
    <w:rsid w:val="00D10F67"/>
    <w:rsid w:val="00D11483"/>
    <w:rsid w:val="00D114C1"/>
    <w:rsid w:val="00D12269"/>
    <w:rsid w:val="00D12382"/>
    <w:rsid w:val="00D13707"/>
    <w:rsid w:val="00D13996"/>
    <w:rsid w:val="00D13EBD"/>
    <w:rsid w:val="00D142A6"/>
    <w:rsid w:val="00D14F45"/>
    <w:rsid w:val="00D15AAB"/>
    <w:rsid w:val="00D15D56"/>
    <w:rsid w:val="00D1664B"/>
    <w:rsid w:val="00D201A4"/>
    <w:rsid w:val="00D2092E"/>
    <w:rsid w:val="00D2150B"/>
    <w:rsid w:val="00D225D9"/>
    <w:rsid w:val="00D23623"/>
    <w:rsid w:val="00D238FF"/>
    <w:rsid w:val="00D23E8C"/>
    <w:rsid w:val="00D2478B"/>
    <w:rsid w:val="00D25E59"/>
    <w:rsid w:val="00D270B1"/>
    <w:rsid w:val="00D30E4B"/>
    <w:rsid w:val="00D31094"/>
    <w:rsid w:val="00D3531D"/>
    <w:rsid w:val="00D35D2A"/>
    <w:rsid w:val="00D36D3E"/>
    <w:rsid w:val="00D36EDF"/>
    <w:rsid w:val="00D3715D"/>
    <w:rsid w:val="00D37689"/>
    <w:rsid w:val="00D40367"/>
    <w:rsid w:val="00D403C2"/>
    <w:rsid w:val="00D40834"/>
    <w:rsid w:val="00D4175A"/>
    <w:rsid w:val="00D43424"/>
    <w:rsid w:val="00D52063"/>
    <w:rsid w:val="00D52733"/>
    <w:rsid w:val="00D536FB"/>
    <w:rsid w:val="00D541F7"/>
    <w:rsid w:val="00D5440A"/>
    <w:rsid w:val="00D54B27"/>
    <w:rsid w:val="00D556E3"/>
    <w:rsid w:val="00D557A6"/>
    <w:rsid w:val="00D564D9"/>
    <w:rsid w:val="00D56D7D"/>
    <w:rsid w:val="00D575C1"/>
    <w:rsid w:val="00D639BD"/>
    <w:rsid w:val="00D645E9"/>
    <w:rsid w:val="00D65EA6"/>
    <w:rsid w:val="00D66810"/>
    <w:rsid w:val="00D66CCA"/>
    <w:rsid w:val="00D67113"/>
    <w:rsid w:val="00D6798C"/>
    <w:rsid w:val="00D67D5E"/>
    <w:rsid w:val="00D71AE4"/>
    <w:rsid w:val="00D72494"/>
    <w:rsid w:val="00D72BE0"/>
    <w:rsid w:val="00D73EDC"/>
    <w:rsid w:val="00D7418B"/>
    <w:rsid w:val="00D742F6"/>
    <w:rsid w:val="00D7439F"/>
    <w:rsid w:val="00D762C1"/>
    <w:rsid w:val="00D767E7"/>
    <w:rsid w:val="00D768B6"/>
    <w:rsid w:val="00D76ADA"/>
    <w:rsid w:val="00D770C1"/>
    <w:rsid w:val="00D77569"/>
    <w:rsid w:val="00D775A6"/>
    <w:rsid w:val="00D800A7"/>
    <w:rsid w:val="00D800B0"/>
    <w:rsid w:val="00D80301"/>
    <w:rsid w:val="00D80527"/>
    <w:rsid w:val="00D80752"/>
    <w:rsid w:val="00D81C22"/>
    <w:rsid w:val="00D81CEA"/>
    <w:rsid w:val="00D82A0B"/>
    <w:rsid w:val="00D82BF0"/>
    <w:rsid w:val="00D84018"/>
    <w:rsid w:val="00D84176"/>
    <w:rsid w:val="00D84E98"/>
    <w:rsid w:val="00D84ED7"/>
    <w:rsid w:val="00D86814"/>
    <w:rsid w:val="00D86FCF"/>
    <w:rsid w:val="00D87C9D"/>
    <w:rsid w:val="00D87F87"/>
    <w:rsid w:val="00D90581"/>
    <w:rsid w:val="00D912D3"/>
    <w:rsid w:val="00D913B1"/>
    <w:rsid w:val="00D91B7F"/>
    <w:rsid w:val="00D934DE"/>
    <w:rsid w:val="00D93953"/>
    <w:rsid w:val="00D94044"/>
    <w:rsid w:val="00D94FCB"/>
    <w:rsid w:val="00D95E29"/>
    <w:rsid w:val="00D96CC6"/>
    <w:rsid w:val="00D9772F"/>
    <w:rsid w:val="00DA033D"/>
    <w:rsid w:val="00DA0D5A"/>
    <w:rsid w:val="00DA0D8B"/>
    <w:rsid w:val="00DA1D9F"/>
    <w:rsid w:val="00DA1FB7"/>
    <w:rsid w:val="00DA274E"/>
    <w:rsid w:val="00DA27DF"/>
    <w:rsid w:val="00DA32F5"/>
    <w:rsid w:val="00DA3605"/>
    <w:rsid w:val="00DA396C"/>
    <w:rsid w:val="00DA4B4A"/>
    <w:rsid w:val="00DA59B2"/>
    <w:rsid w:val="00DA6F1C"/>
    <w:rsid w:val="00DA7169"/>
    <w:rsid w:val="00DA7365"/>
    <w:rsid w:val="00DA7A38"/>
    <w:rsid w:val="00DB01B4"/>
    <w:rsid w:val="00DB117C"/>
    <w:rsid w:val="00DB1431"/>
    <w:rsid w:val="00DB1C06"/>
    <w:rsid w:val="00DB1EF5"/>
    <w:rsid w:val="00DB4501"/>
    <w:rsid w:val="00DB52AB"/>
    <w:rsid w:val="00DB5CA6"/>
    <w:rsid w:val="00DB6769"/>
    <w:rsid w:val="00DB6DA6"/>
    <w:rsid w:val="00DB6E66"/>
    <w:rsid w:val="00DB7D1C"/>
    <w:rsid w:val="00DC070F"/>
    <w:rsid w:val="00DC138B"/>
    <w:rsid w:val="00DC1552"/>
    <w:rsid w:val="00DC164A"/>
    <w:rsid w:val="00DC1C2B"/>
    <w:rsid w:val="00DC2337"/>
    <w:rsid w:val="00DC5146"/>
    <w:rsid w:val="00DC5446"/>
    <w:rsid w:val="00DC557D"/>
    <w:rsid w:val="00DC781D"/>
    <w:rsid w:val="00DD07AB"/>
    <w:rsid w:val="00DD0E7C"/>
    <w:rsid w:val="00DD1BE9"/>
    <w:rsid w:val="00DD3874"/>
    <w:rsid w:val="00DD49C5"/>
    <w:rsid w:val="00DD583F"/>
    <w:rsid w:val="00DD5ADD"/>
    <w:rsid w:val="00DD5C2A"/>
    <w:rsid w:val="00DD746E"/>
    <w:rsid w:val="00DD7754"/>
    <w:rsid w:val="00DD7CDA"/>
    <w:rsid w:val="00DE0265"/>
    <w:rsid w:val="00DE04B6"/>
    <w:rsid w:val="00DE2409"/>
    <w:rsid w:val="00DE3FAF"/>
    <w:rsid w:val="00DE469A"/>
    <w:rsid w:val="00DE46CB"/>
    <w:rsid w:val="00DE4A07"/>
    <w:rsid w:val="00DE4A6A"/>
    <w:rsid w:val="00DE6095"/>
    <w:rsid w:val="00DE62D3"/>
    <w:rsid w:val="00DE6EEC"/>
    <w:rsid w:val="00DE6F96"/>
    <w:rsid w:val="00DE793D"/>
    <w:rsid w:val="00DF0A2D"/>
    <w:rsid w:val="00DF0CC1"/>
    <w:rsid w:val="00DF0D25"/>
    <w:rsid w:val="00DF1210"/>
    <w:rsid w:val="00DF18F1"/>
    <w:rsid w:val="00DF2BB4"/>
    <w:rsid w:val="00DF355C"/>
    <w:rsid w:val="00DF373B"/>
    <w:rsid w:val="00DF3B71"/>
    <w:rsid w:val="00DF45D1"/>
    <w:rsid w:val="00DF5CC2"/>
    <w:rsid w:val="00DF5F32"/>
    <w:rsid w:val="00DF61DE"/>
    <w:rsid w:val="00DF6730"/>
    <w:rsid w:val="00DF70A3"/>
    <w:rsid w:val="00DF7B1A"/>
    <w:rsid w:val="00E006DD"/>
    <w:rsid w:val="00E00F13"/>
    <w:rsid w:val="00E011D9"/>
    <w:rsid w:val="00E018A4"/>
    <w:rsid w:val="00E0205A"/>
    <w:rsid w:val="00E02A74"/>
    <w:rsid w:val="00E02D12"/>
    <w:rsid w:val="00E032EE"/>
    <w:rsid w:val="00E04B4B"/>
    <w:rsid w:val="00E058CF"/>
    <w:rsid w:val="00E06BFF"/>
    <w:rsid w:val="00E10447"/>
    <w:rsid w:val="00E10621"/>
    <w:rsid w:val="00E113DC"/>
    <w:rsid w:val="00E12E71"/>
    <w:rsid w:val="00E13FBF"/>
    <w:rsid w:val="00E1508B"/>
    <w:rsid w:val="00E15A3C"/>
    <w:rsid w:val="00E16722"/>
    <w:rsid w:val="00E21DC9"/>
    <w:rsid w:val="00E230BB"/>
    <w:rsid w:val="00E236A8"/>
    <w:rsid w:val="00E23879"/>
    <w:rsid w:val="00E24936"/>
    <w:rsid w:val="00E24A4F"/>
    <w:rsid w:val="00E24F88"/>
    <w:rsid w:val="00E302C5"/>
    <w:rsid w:val="00E31149"/>
    <w:rsid w:val="00E314F9"/>
    <w:rsid w:val="00E31E0E"/>
    <w:rsid w:val="00E31E62"/>
    <w:rsid w:val="00E33953"/>
    <w:rsid w:val="00E33F30"/>
    <w:rsid w:val="00E34A62"/>
    <w:rsid w:val="00E36D33"/>
    <w:rsid w:val="00E37130"/>
    <w:rsid w:val="00E375BA"/>
    <w:rsid w:val="00E37A17"/>
    <w:rsid w:val="00E37AC5"/>
    <w:rsid w:val="00E37BA7"/>
    <w:rsid w:val="00E409EE"/>
    <w:rsid w:val="00E41149"/>
    <w:rsid w:val="00E42202"/>
    <w:rsid w:val="00E42633"/>
    <w:rsid w:val="00E42E4B"/>
    <w:rsid w:val="00E43AF2"/>
    <w:rsid w:val="00E451D5"/>
    <w:rsid w:val="00E45AC3"/>
    <w:rsid w:val="00E474A9"/>
    <w:rsid w:val="00E47BE0"/>
    <w:rsid w:val="00E508E9"/>
    <w:rsid w:val="00E50B5F"/>
    <w:rsid w:val="00E510D7"/>
    <w:rsid w:val="00E517F2"/>
    <w:rsid w:val="00E51D44"/>
    <w:rsid w:val="00E52072"/>
    <w:rsid w:val="00E525E2"/>
    <w:rsid w:val="00E53467"/>
    <w:rsid w:val="00E53781"/>
    <w:rsid w:val="00E53EA3"/>
    <w:rsid w:val="00E55BFF"/>
    <w:rsid w:val="00E560FB"/>
    <w:rsid w:val="00E56281"/>
    <w:rsid w:val="00E56422"/>
    <w:rsid w:val="00E5665A"/>
    <w:rsid w:val="00E576F3"/>
    <w:rsid w:val="00E60056"/>
    <w:rsid w:val="00E60103"/>
    <w:rsid w:val="00E61648"/>
    <w:rsid w:val="00E61F1F"/>
    <w:rsid w:val="00E61F4C"/>
    <w:rsid w:val="00E62AFE"/>
    <w:rsid w:val="00E637C5"/>
    <w:rsid w:val="00E64770"/>
    <w:rsid w:val="00E64893"/>
    <w:rsid w:val="00E65671"/>
    <w:rsid w:val="00E6583E"/>
    <w:rsid w:val="00E65FF4"/>
    <w:rsid w:val="00E669B8"/>
    <w:rsid w:val="00E67A63"/>
    <w:rsid w:val="00E67EBA"/>
    <w:rsid w:val="00E70284"/>
    <w:rsid w:val="00E70721"/>
    <w:rsid w:val="00E708A4"/>
    <w:rsid w:val="00E7135F"/>
    <w:rsid w:val="00E71DE9"/>
    <w:rsid w:val="00E7204D"/>
    <w:rsid w:val="00E72A1B"/>
    <w:rsid w:val="00E72AC9"/>
    <w:rsid w:val="00E72C82"/>
    <w:rsid w:val="00E72CA5"/>
    <w:rsid w:val="00E7398B"/>
    <w:rsid w:val="00E73B3B"/>
    <w:rsid w:val="00E7408D"/>
    <w:rsid w:val="00E743A0"/>
    <w:rsid w:val="00E744B3"/>
    <w:rsid w:val="00E748EB"/>
    <w:rsid w:val="00E7759E"/>
    <w:rsid w:val="00E77F43"/>
    <w:rsid w:val="00E80F4D"/>
    <w:rsid w:val="00E81257"/>
    <w:rsid w:val="00E81999"/>
    <w:rsid w:val="00E81F25"/>
    <w:rsid w:val="00E829CD"/>
    <w:rsid w:val="00E84731"/>
    <w:rsid w:val="00E84AB5"/>
    <w:rsid w:val="00E856E8"/>
    <w:rsid w:val="00E85BFE"/>
    <w:rsid w:val="00E86A1D"/>
    <w:rsid w:val="00E86D11"/>
    <w:rsid w:val="00E87C9E"/>
    <w:rsid w:val="00E90169"/>
    <w:rsid w:val="00E90D28"/>
    <w:rsid w:val="00E91C3D"/>
    <w:rsid w:val="00E91FD2"/>
    <w:rsid w:val="00E92546"/>
    <w:rsid w:val="00E926FC"/>
    <w:rsid w:val="00E92BED"/>
    <w:rsid w:val="00E92E69"/>
    <w:rsid w:val="00E951F3"/>
    <w:rsid w:val="00E96C17"/>
    <w:rsid w:val="00E96C8A"/>
    <w:rsid w:val="00E97C51"/>
    <w:rsid w:val="00EA0288"/>
    <w:rsid w:val="00EA0CA1"/>
    <w:rsid w:val="00EA1C5B"/>
    <w:rsid w:val="00EA1CC2"/>
    <w:rsid w:val="00EA2398"/>
    <w:rsid w:val="00EA24D7"/>
    <w:rsid w:val="00EA2878"/>
    <w:rsid w:val="00EA311A"/>
    <w:rsid w:val="00EA318F"/>
    <w:rsid w:val="00EA31C3"/>
    <w:rsid w:val="00EA3400"/>
    <w:rsid w:val="00EA35E0"/>
    <w:rsid w:val="00EA3B03"/>
    <w:rsid w:val="00EA4AA0"/>
    <w:rsid w:val="00EA5DC9"/>
    <w:rsid w:val="00EA5F9E"/>
    <w:rsid w:val="00EA6709"/>
    <w:rsid w:val="00EA72F7"/>
    <w:rsid w:val="00EB0329"/>
    <w:rsid w:val="00EB03FD"/>
    <w:rsid w:val="00EB0AC0"/>
    <w:rsid w:val="00EB1E49"/>
    <w:rsid w:val="00EB2231"/>
    <w:rsid w:val="00EB22A6"/>
    <w:rsid w:val="00EB2610"/>
    <w:rsid w:val="00EB29E6"/>
    <w:rsid w:val="00EB31C9"/>
    <w:rsid w:val="00EB32F6"/>
    <w:rsid w:val="00EB472B"/>
    <w:rsid w:val="00EB5BBA"/>
    <w:rsid w:val="00EB6B12"/>
    <w:rsid w:val="00EB708D"/>
    <w:rsid w:val="00EB70A5"/>
    <w:rsid w:val="00EB73DF"/>
    <w:rsid w:val="00EB7832"/>
    <w:rsid w:val="00EB7AF7"/>
    <w:rsid w:val="00EC09AF"/>
    <w:rsid w:val="00EC15B0"/>
    <w:rsid w:val="00EC1AED"/>
    <w:rsid w:val="00EC1E1F"/>
    <w:rsid w:val="00EC238E"/>
    <w:rsid w:val="00EC28C3"/>
    <w:rsid w:val="00EC28E0"/>
    <w:rsid w:val="00EC4E82"/>
    <w:rsid w:val="00EC5102"/>
    <w:rsid w:val="00EC5740"/>
    <w:rsid w:val="00EC57BA"/>
    <w:rsid w:val="00EC586D"/>
    <w:rsid w:val="00EC5DDD"/>
    <w:rsid w:val="00EC6217"/>
    <w:rsid w:val="00EC65A7"/>
    <w:rsid w:val="00EC6D3E"/>
    <w:rsid w:val="00EC70FE"/>
    <w:rsid w:val="00EC717C"/>
    <w:rsid w:val="00EC720E"/>
    <w:rsid w:val="00EC787C"/>
    <w:rsid w:val="00ED0075"/>
    <w:rsid w:val="00ED14AD"/>
    <w:rsid w:val="00ED14FD"/>
    <w:rsid w:val="00ED2813"/>
    <w:rsid w:val="00ED2AB2"/>
    <w:rsid w:val="00ED308F"/>
    <w:rsid w:val="00ED3825"/>
    <w:rsid w:val="00ED38E9"/>
    <w:rsid w:val="00ED3A61"/>
    <w:rsid w:val="00ED434E"/>
    <w:rsid w:val="00ED5343"/>
    <w:rsid w:val="00ED5841"/>
    <w:rsid w:val="00ED6144"/>
    <w:rsid w:val="00ED634B"/>
    <w:rsid w:val="00ED64B6"/>
    <w:rsid w:val="00ED6697"/>
    <w:rsid w:val="00ED6D1D"/>
    <w:rsid w:val="00ED6F1E"/>
    <w:rsid w:val="00ED6F78"/>
    <w:rsid w:val="00ED78BC"/>
    <w:rsid w:val="00EE0DC4"/>
    <w:rsid w:val="00EE10E9"/>
    <w:rsid w:val="00EE17F9"/>
    <w:rsid w:val="00EE2AD3"/>
    <w:rsid w:val="00EE2F4E"/>
    <w:rsid w:val="00EE322F"/>
    <w:rsid w:val="00EE3973"/>
    <w:rsid w:val="00EE4143"/>
    <w:rsid w:val="00EE42B6"/>
    <w:rsid w:val="00EE49DE"/>
    <w:rsid w:val="00EE5153"/>
    <w:rsid w:val="00EE637F"/>
    <w:rsid w:val="00EE6F41"/>
    <w:rsid w:val="00EE7299"/>
    <w:rsid w:val="00EE7778"/>
    <w:rsid w:val="00EF09C3"/>
    <w:rsid w:val="00EF132B"/>
    <w:rsid w:val="00EF1516"/>
    <w:rsid w:val="00EF174C"/>
    <w:rsid w:val="00EF2344"/>
    <w:rsid w:val="00EF319D"/>
    <w:rsid w:val="00EF35D6"/>
    <w:rsid w:val="00EF3B35"/>
    <w:rsid w:val="00EF42CE"/>
    <w:rsid w:val="00EF455E"/>
    <w:rsid w:val="00EF46DE"/>
    <w:rsid w:val="00EF53AF"/>
    <w:rsid w:val="00EF617C"/>
    <w:rsid w:val="00EF6324"/>
    <w:rsid w:val="00EF6570"/>
    <w:rsid w:val="00EF7A6B"/>
    <w:rsid w:val="00EF7BE7"/>
    <w:rsid w:val="00EF7DFE"/>
    <w:rsid w:val="00F003E1"/>
    <w:rsid w:val="00F006F0"/>
    <w:rsid w:val="00F0163F"/>
    <w:rsid w:val="00F02299"/>
    <w:rsid w:val="00F02B4B"/>
    <w:rsid w:val="00F03C93"/>
    <w:rsid w:val="00F03D58"/>
    <w:rsid w:val="00F040DA"/>
    <w:rsid w:val="00F043A2"/>
    <w:rsid w:val="00F04A1C"/>
    <w:rsid w:val="00F069A3"/>
    <w:rsid w:val="00F07294"/>
    <w:rsid w:val="00F07774"/>
    <w:rsid w:val="00F07D76"/>
    <w:rsid w:val="00F07D80"/>
    <w:rsid w:val="00F111B0"/>
    <w:rsid w:val="00F11510"/>
    <w:rsid w:val="00F117BC"/>
    <w:rsid w:val="00F12D68"/>
    <w:rsid w:val="00F13DCD"/>
    <w:rsid w:val="00F13DCF"/>
    <w:rsid w:val="00F140A2"/>
    <w:rsid w:val="00F1443C"/>
    <w:rsid w:val="00F145A4"/>
    <w:rsid w:val="00F146B4"/>
    <w:rsid w:val="00F14BA9"/>
    <w:rsid w:val="00F16999"/>
    <w:rsid w:val="00F17499"/>
    <w:rsid w:val="00F20581"/>
    <w:rsid w:val="00F2195D"/>
    <w:rsid w:val="00F219E0"/>
    <w:rsid w:val="00F23996"/>
    <w:rsid w:val="00F26208"/>
    <w:rsid w:val="00F269CF"/>
    <w:rsid w:val="00F26BBF"/>
    <w:rsid w:val="00F301C4"/>
    <w:rsid w:val="00F3073B"/>
    <w:rsid w:val="00F308D2"/>
    <w:rsid w:val="00F30A04"/>
    <w:rsid w:val="00F32689"/>
    <w:rsid w:val="00F329F9"/>
    <w:rsid w:val="00F33AA1"/>
    <w:rsid w:val="00F34D98"/>
    <w:rsid w:val="00F34FC7"/>
    <w:rsid w:val="00F350E3"/>
    <w:rsid w:val="00F351D0"/>
    <w:rsid w:val="00F35B57"/>
    <w:rsid w:val="00F35D06"/>
    <w:rsid w:val="00F36512"/>
    <w:rsid w:val="00F3760D"/>
    <w:rsid w:val="00F37A5A"/>
    <w:rsid w:val="00F37ABF"/>
    <w:rsid w:val="00F402AD"/>
    <w:rsid w:val="00F406DF"/>
    <w:rsid w:val="00F41388"/>
    <w:rsid w:val="00F418AD"/>
    <w:rsid w:val="00F42516"/>
    <w:rsid w:val="00F42902"/>
    <w:rsid w:val="00F43335"/>
    <w:rsid w:val="00F43D80"/>
    <w:rsid w:val="00F44D86"/>
    <w:rsid w:val="00F47F89"/>
    <w:rsid w:val="00F50570"/>
    <w:rsid w:val="00F5066B"/>
    <w:rsid w:val="00F50CC7"/>
    <w:rsid w:val="00F51644"/>
    <w:rsid w:val="00F51A68"/>
    <w:rsid w:val="00F52D9B"/>
    <w:rsid w:val="00F52EFB"/>
    <w:rsid w:val="00F53B79"/>
    <w:rsid w:val="00F543FC"/>
    <w:rsid w:val="00F5768B"/>
    <w:rsid w:val="00F57FD8"/>
    <w:rsid w:val="00F606E5"/>
    <w:rsid w:val="00F6088D"/>
    <w:rsid w:val="00F613D0"/>
    <w:rsid w:val="00F62515"/>
    <w:rsid w:val="00F62785"/>
    <w:rsid w:val="00F644F3"/>
    <w:rsid w:val="00F651D6"/>
    <w:rsid w:val="00F65A9F"/>
    <w:rsid w:val="00F6613A"/>
    <w:rsid w:val="00F66309"/>
    <w:rsid w:val="00F667B3"/>
    <w:rsid w:val="00F66BDD"/>
    <w:rsid w:val="00F67D4F"/>
    <w:rsid w:val="00F70CEE"/>
    <w:rsid w:val="00F70ED2"/>
    <w:rsid w:val="00F720B3"/>
    <w:rsid w:val="00F72D10"/>
    <w:rsid w:val="00F74611"/>
    <w:rsid w:val="00F74AC6"/>
    <w:rsid w:val="00F7520D"/>
    <w:rsid w:val="00F75B87"/>
    <w:rsid w:val="00F75C7B"/>
    <w:rsid w:val="00F761E6"/>
    <w:rsid w:val="00F764BB"/>
    <w:rsid w:val="00F767EE"/>
    <w:rsid w:val="00F76C3E"/>
    <w:rsid w:val="00F804F7"/>
    <w:rsid w:val="00F80A6A"/>
    <w:rsid w:val="00F81198"/>
    <w:rsid w:val="00F8124D"/>
    <w:rsid w:val="00F8130B"/>
    <w:rsid w:val="00F81632"/>
    <w:rsid w:val="00F81E7E"/>
    <w:rsid w:val="00F859FB"/>
    <w:rsid w:val="00F85AD7"/>
    <w:rsid w:val="00F86231"/>
    <w:rsid w:val="00F86246"/>
    <w:rsid w:val="00F86741"/>
    <w:rsid w:val="00F868DA"/>
    <w:rsid w:val="00F87C21"/>
    <w:rsid w:val="00F91145"/>
    <w:rsid w:val="00F911CA"/>
    <w:rsid w:val="00F914A9"/>
    <w:rsid w:val="00F91692"/>
    <w:rsid w:val="00F91E5E"/>
    <w:rsid w:val="00F91F3A"/>
    <w:rsid w:val="00F91F51"/>
    <w:rsid w:val="00F9325A"/>
    <w:rsid w:val="00F94A2A"/>
    <w:rsid w:val="00F94C76"/>
    <w:rsid w:val="00F96E4E"/>
    <w:rsid w:val="00F97183"/>
    <w:rsid w:val="00F973E4"/>
    <w:rsid w:val="00FA176E"/>
    <w:rsid w:val="00FA186C"/>
    <w:rsid w:val="00FA29E7"/>
    <w:rsid w:val="00FA2EBA"/>
    <w:rsid w:val="00FA3AC5"/>
    <w:rsid w:val="00FA3B59"/>
    <w:rsid w:val="00FA50FB"/>
    <w:rsid w:val="00FA5B76"/>
    <w:rsid w:val="00FA6C8E"/>
    <w:rsid w:val="00FA6F5A"/>
    <w:rsid w:val="00FA705B"/>
    <w:rsid w:val="00FA7D2F"/>
    <w:rsid w:val="00FB0022"/>
    <w:rsid w:val="00FB01FC"/>
    <w:rsid w:val="00FB08A7"/>
    <w:rsid w:val="00FB1C61"/>
    <w:rsid w:val="00FB1FAF"/>
    <w:rsid w:val="00FB2206"/>
    <w:rsid w:val="00FB22B9"/>
    <w:rsid w:val="00FB25F8"/>
    <w:rsid w:val="00FB283D"/>
    <w:rsid w:val="00FB33F6"/>
    <w:rsid w:val="00FB3E38"/>
    <w:rsid w:val="00FB3E3B"/>
    <w:rsid w:val="00FB46E3"/>
    <w:rsid w:val="00FB5E32"/>
    <w:rsid w:val="00FB60CE"/>
    <w:rsid w:val="00FB69AF"/>
    <w:rsid w:val="00FC00FB"/>
    <w:rsid w:val="00FC0D0C"/>
    <w:rsid w:val="00FC0D74"/>
    <w:rsid w:val="00FC0D80"/>
    <w:rsid w:val="00FC0F1A"/>
    <w:rsid w:val="00FC124A"/>
    <w:rsid w:val="00FC12AA"/>
    <w:rsid w:val="00FC154D"/>
    <w:rsid w:val="00FC1946"/>
    <w:rsid w:val="00FC1AE9"/>
    <w:rsid w:val="00FC3B85"/>
    <w:rsid w:val="00FC5AAF"/>
    <w:rsid w:val="00FC6EB5"/>
    <w:rsid w:val="00FC77F0"/>
    <w:rsid w:val="00FC78BD"/>
    <w:rsid w:val="00FD0677"/>
    <w:rsid w:val="00FD08F9"/>
    <w:rsid w:val="00FD259F"/>
    <w:rsid w:val="00FD27D1"/>
    <w:rsid w:val="00FD2A20"/>
    <w:rsid w:val="00FD386C"/>
    <w:rsid w:val="00FD3925"/>
    <w:rsid w:val="00FD490A"/>
    <w:rsid w:val="00FD5950"/>
    <w:rsid w:val="00FD655B"/>
    <w:rsid w:val="00FD758A"/>
    <w:rsid w:val="00FD7E9F"/>
    <w:rsid w:val="00FE0499"/>
    <w:rsid w:val="00FE0D26"/>
    <w:rsid w:val="00FE1851"/>
    <w:rsid w:val="00FE1AB2"/>
    <w:rsid w:val="00FE282A"/>
    <w:rsid w:val="00FE3431"/>
    <w:rsid w:val="00FE3C99"/>
    <w:rsid w:val="00FE47F5"/>
    <w:rsid w:val="00FE516D"/>
    <w:rsid w:val="00FE6061"/>
    <w:rsid w:val="00FE6FEA"/>
    <w:rsid w:val="00FE76F1"/>
    <w:rsid w:val="00FF1A63"/>
    <w:rsid w:val="00FF1D16"/>
    <w:rsid w:val="00FF2924"/>
    <w:rsid w:val="00FF2D22"/>
    <w:rsid w:val="00FF3372"/>
    <w:rsid w:val="00FF3FDC"/>
    <w:rsid w:val="00FF45B2"/>
    <w:rsid w:val="00FF4D0C"/>
    <w:rsid w:val="00FF5709"/>
    <w:rsid w:val="00FF647C"/>
    <w:rsid w:val="00FF677D"/>
    <w:rsid w:val="00FF72CB"/>
    <w:rsid w:val="00FF733E"/>
    <w:rsid w:val="00FF7369"/>
    <w:rsid w:val="00FF73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2C577F"/>
  <w15:chartTrackingRefBased/>
  <w15:docId w15:val="{B01685EF-D5C9-934C-8A19-FB1820287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ufzhlung2">
    <w:name w:val="Aufzählung 2"/>
    <w:basedOn w:val="Standard"/>
    <w:rsid w:val="00B56F5D"/>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75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mue\Lokale%20Einstellungen\Temporary%20Internet%20Files\OLK8\Muster_Wartungsvertrag2.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81B23C0FC2DB4479A58BAF0AD2362F5" ma:contentTypeVersion="13" ma:contentTypeDescription="Ein neues Dokument erstellen." ma:contentTypeScope="" ma:versionID="a787d0aa369e83a219c1476ffe6c3e03">
  <xsd:schema xmlns:xsd="http://www.w3.org/2001/XMLSchema" xmlns:xs="http://www.w3.org/2001/XMLSchema" xmlns:p="http://schemas.microsoft.com/office/2006/metadata/properties" xmlns:ns2="38037983-2308-4540-90b9-d676f5ab967a" xmlns:ns3="e7f62b7e-2ef5-4296-8155-db76bf8d8776" targetNamespace="http://schemas.microsoft.com/office/2006/metadata/properties" ma:root="true" ma:fieldsID="4b4accc274f0d6ac1d57697938a0766b" ns2:_="" ns3:_="">
    <xsd:import namespace="38037983-2308-4540-90b9-d676f5ab967a"/>
    <xsd:import namespace="e7f62b7e-2ef5-4296-8155-db76bf8d87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037983-2308-4540-90b9-d676f5ab96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7c06083-50c6-4ec3-aa11-722f2843a15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62b7e-2ef5-4296-8155-db76bf8d877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d311d63-f1e7-49d3-82c9-b6ae1e155537}" ma:internalName="TaxCatchAll" ma:showField="CatchAllData" ma:web="e7f62b7e-2ef5-4296-8155-db76bf8d87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037983-2308-4540-90b9-d676f5ab967a">
      <Terms xmlns="http://schemas.microsoft.com/office/infopath/2007/PartnerControls"/>
    </lcf76f155ced4ddcb4097134ff3c332f>
    <TaxCatchAll xmlns="e7f62b7e-2ef5-4296-8155-db76bf8d8776" xsi:nil="true"/>
  </documentManagement>
</p:properties>
</file>

<file path=customXml/itemProps1.xml><?xml version="1.0" encoding="utf-8"?>
<ds:datastoreItem xmlns:ds="http://schemas.openxmlformats.org/officeDocument/2006/customXml" ds:itemID="{0D0036B2-7A73-495B-8BE6-DEAD8AF7B3BE}"/>
</file>

<file path=customXml/itemProps2.xml><?xml version="1.0" encoding="utf-8"?>
<ds:datastoreItem xmlns:ds="http://schemas.openxmlformats.org/officeDocument/2006/customXml" ds:itemID="{20A3DF18-694C-4EC2-812D-10874B44DF4A}">
  <ds:schemaRefs>
    <ds:schemaRef ds:uri="http://schemas.microsoft.com/sharepoint/v3/contenttype/forms"/>
  </ds:schemaRefs>
</ds:datastoreItem>
</file>

<file path=customXml/itemProps3.xml><?xml version="1.0" encoding="utf-8"?>
<ds:datastoreItem xmlns:ds="http://schemas.openxmlformats.org/officeDocument/2006/customXml" ds:itemID="{452F2124-9801-41CE-A69A-E1594855B5AF}"/>
</file>

<file path=docProps/app.xml><?xml version="1.0" encoding="utf-8"?>
<Properties xmlns="http://schemas.openxmlformats.org/officeDocument/2006/extended-properties" xmlns:vt="http://schemas.openxmlformats.org/officeDocument/2006/docPropsVTypes">
  <Template>C:\Dokumente und Einstellungen\mue\Lokale Einstellungen\Temporary Internet Files\OLK8\Muster_Wartungsvertrag2.dot</Template>
  <TotalTime>0</TotalTime>
  <Pages>2</Pages>
  <Words>597</Words>
  <Characters>4269</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Wartungsvertrag</vt:lpstr>
    </vt:vector>
  </TitlesOfParts>
  <Company>Hekatron Vertriebs GmbH</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Wartungsvertrag</dc:title>
  <dc:subject/>
  <dc:creator>mue</dc:creator>
  <cp:keywords/>
  <dc:description/>
  <cp:lastModifiedBy>Michael Brunzel</cp:lastModifiedBy>
  <cp:revision>4</cp:revision>
  <dcterms:created xsi:type="dcterms:W3CDTF">2025-10-30T13:36:00Z</dcterms:created>
  <dcterms:modified xsi:type="dcterms:W3CDTF">2025-10-30T13:40:00Z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0x010100281B23C0FC2DB4479A58BAF0AD2362F5</vt:lpwstr>
  </property>
</Properties>
</file>